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9F7" w:rsidRPr="008B198D" w:rsidRDefault="00E90693" w:rsidP="006F128A">
      <w:sdt>
        <w:sdtPr>
          <w:id w:val="1906120"/>
          <w:docPartObj>
            <w:docPartGallery w:val="Cover Pages"/>
            <w:docPartUnique/>
          </w:docPartObj>
        </w:sdtPr>
        <w:sdtEndPr/>
        <w:sdtContent>
          <w:r w:rsidR="00413F37">
            <w:rPr>
              <w:rFonts w:cs="Calibri"/>
              <w:noProof/>
              <w:lang w:val="en-AU" w:eastAsia="en-AU"/>
            </w:rPr>
            <w:drawing>
              <wp:anchor distT="0" distB="0" distL="114300" distR="114300" simplePos="0" relativeHeight="251659776" behindDoc="1" locked="1" layoutInCell="1" allowOverlap="1" wp14:anchorId="6F10D1B0" wp14:editId="734950F5">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5EB3C94D" wp14:editId="323E8A61">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bookmarkStart w:id="0" w:name="_Toc177190148"/>
      <w:bookmarkStart w:id="1" w:name="_Toc200862923"/>
      <w:r w:rsidR="001F6397">
        <w:rPr>
          <w:rStyle w:val="MainTitleChar"/>
          <w:sz w:val="44"/>
        </w:rPr>
        <w:t>Recall</w:t>
      </w:r>
      <w:r w:rsidR="006550F4">
        <w:rPr>
          <w:rStyle w:val="MainTitleChar"/>
          <w:sz w:val="44"/>
        </w:rPr>
        <w:t>s</w:t>
      </w:r>
      <w:r w:rsidR="006F128A" w:rsidRPr="006F128A">
        <w:rPr>
          <w:rStyle w:val="MainTitleChar"/>
          <w:sz w:val="44"/>
        </w:rPr>
        <w:t xml:space="preserve"> </w:t>
      </w:r>
      <w:r w:rsidR="006770E3">
        <w:rPr>
          <w:rStyle w:val="MainTitleChar"/>
          <w:sz w:val="44"/>
        </w:rPr>
        <w:t>R</w:t>
      </w:r>
      <w:r w:rsidR="006F128A" w:rsidRPr="006F128A">
        <w:rPr>
          <w:rStyle w:val="MainTitleChar"/>
          <w:sz w:val="44"/>
        </w:rPr>
        <w:t>eport</w:t>
      </w:r>
      <w:r w:rsidR="00F6460C">
        <w:rPr>
          <w:rStyle w:val="MainTitleChar"/>
          <w:sz w:val="44"/>
        </w:rPr>
        <w:t xml:space="preserve"> </w:t>
      </w:r>
      <w:r w:rsidR="006770E3">
        <w:rPr>
          <w:rStyle w:val="MainTitleChar"/>
          <w:sz w:val="44"/>
        </w:rPr>
        <w:t>S</w:t>
      </w:r>
      <w:r w:rsidR="00C807B9">
        <w:rPr>
          <w:rStyle w:val="MainTitleChar"/>
          <w:sz w:val="44"/>
        </w:rPr>
        <w:t>pecification</w:t>
      </w:r>
    </w:p>
    <w:p w:rsidR="002349F7" w:rsidRDefault="001F6397" w:rsidP="00F97892">
      <w:pPr>
        <w:pStyle w:val="Subtitle"/>
      </w:pPr>
      <w:r>
        <w:t xml:space="preserve">Peninsula Health </w:t>
      </w:r>
    </w:p>
    <w:p w:rsidR="002349F7" w:rsidRPr="0035259F" w:rsidRDefault="002349F7" w:rsidP="003D7178">
      <w:pPr>
        <w:pStyle w:val="Versioninfo"/>
      </w:pPr>
    </w:p>
    <w:p w:rsidR="002349F7" w:rsidRPr="00C05920" w:rsidRDefault="002349F7" w:rsidP="003D7178">
      <w:pPr>
        <w:pStyle w:val="Versioninfo"/>
      </w:pPr>
      <w:r w:rsidRPr="0035259F">
        <w:t>Version:</w:t>
      </w:r>
      <w:r w:rsidRPr="0035259F">
        <w:tab/>
      </w:r>
      <w:r>
        <w:tab/>
      </w:r>
      <w:r w:rsidR="00881021">
        <w:t>1.</w:t>
      </w:r>
      <w:r w:rsidR="00945286">
        <w:t>1</w:t>
      </w:r>
    </w:p>
    <w:p w:rsidR="002349F7" w:rsidRPr="0035259F" w:rsidRDefault="002349F7" w:rsidP="000A4F26">
      <w:pPr>
        <w:pStyle w:val="Versioninfo"/>
      </w:pPr>
      <w:r w:rsidRPr="0035259F">
        <w:t>Status:</w:t>
      </w:r>
      <w:r w:rsidRPr="0035259F">
        <w:tab/>
      </w:r>
      <w:r>
        <w:tab/>
      </w:r>
      <w:r w:rsidR="00945286">
        <w:t>Draft</w:t>
      </w:r>
    </w:p>
    <w:p w:rsidR="002349F7" w:rsidRDefault="002349F7" w:rsidP="000A4F26">
      <w:pPr>
        <w:pStyle w:val="Versioninfo"/>
      </w:pPr>
      <w:r w:rsidRPr="0035259F">
        <w:t xml:space="preserve">Issue </w:t>
      </w:r>
      <w:r w:rsidR="00263910">
        <w:t>d</w:t>
      </w:r>
      <w:r w:rsidRPr="0035259F">
        <w:t>ate:</w:t>
      </w:r>
      <w:r w:rsidRPr="0035259F">
        <w:tab/>
      </w:r>
      <w:r>
        <w:tab/>
      </w:r>
      <w:r w:rsidR="00945286">
        <w:t>09</w:t>
      </w:r>
      <w:r w:rsidR="002B0C82">
        <w:t>/06</w:t>
      </w:r>
      <w:r w:rsidR="001F6397">
        <w:t>/2016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C807B9"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29123534" w:history="1">
        <w:r w:rsidR="00C807B9" w:rsidRPr="009357C4">
          <w:rPr>
            <w:rStyle w:val="Hyperlink"/>
          </w:rPr>
          <w:t>1</w:t>
        </w:r>
        <w:r w:rsidR="00C807B9">
          <w:rPr>
            <w:rFonts w:eastAsiaTheme="minorEastAsia" w:cstheme="minorBidi"/>
            <w:b w:val="0"/>
            <w:color w:val="auto"/>
            <w:spacing w:val="0"/>
            <w:kern w:val="0"/>
            <w:position w:val="0"/>
            <w:szCs w:val="22"/>
            <w:lang w:val="en-AU" w:eastAsia="en-AU"/>
          </w:rPr>
          <w:tab/>
        </w:r>
        <w:r w:rsidR="00C807B9" w:rsidRPr="009357C4">
          <w:rPr>
            <w:rStyle w:val="Hyperlink"/>
          </w:rPr>
          <w:t>Scope</w:t>
        </w:r>
        <w:r w:rsidR="00C807B9">
          <w:rPr>
            <w:webHidden/>
          </w:rPr>
          <w:tab/>
        </w:r>
        <w:r w:rsidR="00C807B9">
          <w:rPr>
            <w:webHidden/>
          </w:rPr>
          <w:fldChar w:fldCharType="begin"/>
        </w:r>
        <w:r w:rsidR="00C807B9">
          <w:rPr>
            <w:webHidden/>
          </w:rPr>
          <w:instrText xml:space="preserve"> PAGEREF _Toc429123534 \h </w:instrText>
        </w:r>
        <w:r w:rsidR="00C807B9">
          <w:rPr>
            <w:webHidden/>
          </w:rPr>
        </w:r>
        <w:r w:rsidR="00C807B9">
          <w:rPr>
            <w:webHidden/>
          </w:rPr>
          <w:fldChar w:fldCharType="separate"/>
        </w:r>
        <w:r w:rsidR="00C807B9">
          <w:rPr>
            <w:webHidden/>
          </w:rPr>
          <w:t>1</w:t>
        </w:r>
        <w:r w:rsidR="00C807B9">
          <w:rPr>
            <w:webHidden/>
          </w:rPr>
          <w:fldChar w:fldCharType="end"/>
        </w:r>
      </w:hyperlink>
    </w:p>
    <w:p w:rsidR="00C807B9" w:rsidRDefault="00E90693">
      <w:pPr>
        <w:pStyle w:val="TOC1"/>
        <w:rPr>
          <w:rFonts w:eastAsiaTheme="minorEastAsia" w:cstheme="minorBidi"/>
          <w:b w:val="0"/>
          <w:color w:val="auto"/>
          <w:spacing w:val="0"/>
          <w:kern w:val="0"/>
          <w:position w:val="0"/>
          <w:szCs w:val="22"/>
          <w:lang w:val="en-AU" w:eastAsia="en-AU"/>
        </w:rPr>
      </w:pPr>
      <w:hyperlink w:anchor="_Toc429123535" w:history="1">
        <w:r w:rsidR="00C807B9" w:rsidRPr="009357C4">
          <w:rPr>
            <w:rStyle w:val="Hyperlink"/>
          </w:rPr>
          <w:t>2</w:t>
        </w:r>
        <w:r w:rsidR="00C807B9">
          <w:rPr>
            <w:rFonts w:eastAsiaTheme="minorEastAsia" w:cstheme="minorBidi"/>
            <w:b w:val="0"/>
            <w:color w:val="auto"/>
            <w:spacing w:val="0"/>
            <w:kern w:val="0"/>
            <w:position w:val="0"/>
            <w:szCs w:val="22"/>
            <w:lang w:val="en-AU" w:eastAsia="en-AU"/>
          </w:rPr>
          <w:tab/>
        </w:r>
        <w:r w:rsidR="00C807B9" w:rsidRPr="009357C4">
          <w:rPr>
            <w:rStyle w:val="Hyperlink"/>
          </w:rPr>
          <w:t>Report Details</w:t>
        </w:r>
        <w:r w:rsidR="00C807B9">
          <w:rPr>
            <w:webHidden/>
          </w:rPr>
          <w:tab/>
        </w:r>
        <w:r w:rsidR="00C807B9">
          <w:rPr>
            <w:webHidden/>
          </w:rPr>
          <w:fldChar w:fldCharType="begin"/>
        </w:r>
        <w:r w:rsidR="00C807B9">
          <w:rPr>
            <w:webHidden/>
          </w:rPr>
          <w:instrText xml:space="preserve"> PAGEREF _Toc429123535 \h </w:instrText>
        </w:r>
        <w:r w:rsidR="00C807B9">
          <w:rPr>
            <w:webHidden/>
          </w:rPr>
        </w:r>
        <w:r w:rsidR="00C807B9">
          <w:rPr>
            <w:webHidden/>
          </w:rPr>
          <w:fldChar w:fldCharType="separate"/>
        </w:r>
        <w:r w:rsidR="00C807B9">
          <w:rPr>
            <w:webHidden/>
          </w:rPr>
          <w:t>2</w:t>
        </w:r>
        <w:r w:rsidR="00C807B9">
          <w:rPr>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36" w:history="1">
        <w:r w:rsidR="00C807B9" w:rsidRPr="009357C4">
          <w:rPr>
            <w:rStyle w:val="Hyperlink"/>
            <w:noProof/>
          </w:rPr>
          <w:t>2.1</w:t>
        </w:r>
        <w:r w:rsidR="00C807B9">
          <w:rPr>
            <w:rFonts w:eastAsiaTheme="minorEastAsia" w:cstheme="minorBidi"/>
            <w:b w:val="0"/>
            <w:noProof/>
            <w:color w:val="auto"/>
            <w:sz w:val="22"/>
            <w:szCs w:val="22"/>
            <w:lang w:val="en-AU" w:eastAsia="en-AU"/>
          </w:rPr>
          <w:tab/>
        </w:r>
        <w:r w:rsidR="00C807B9" w:rsidRPr="009357C4">
          <w:rPr>
            <w:rStyle w:val="Hyperlink"/>
            <w:noProof/>
          </w:rPr>
          <w:t>Report Name</w:t>
        </w:r>
        <w:r w:rsidR="00C807B9">
          <w:rPr>
            <w:noProof/>
            <w:webHidden/>
          </w:rPr>
          <w:tab/>
        </w:r>
        <w:r w:rsidR="00C807B9">
          <w:rPr>
            <w:noProof/>
            <w:webHidden/>
          </w:rPr>
          <w:fldChar w:fldCharType="begin"/>
        </w:r>
        <w:r w:rsidR="00C807B9">
          <w:rPr>
            <w:noProof/>
            <w:webHidden/>
          </w:rPr>
          <w:instrText xml:space="preserve"> PAGEREF _Toc429123536 \h </w:instrText>
        </w:r>
        <w:r w:rsidR="00C807B9">
          <w:rPr>
            <w:noProof/>
            <w:webHidden/>
          </w:rPr>
        </w:r>
        <w:r w:rsidR="00C807B9">
          <w:rPr>
            <w:noProof/>
            <w:webHidden/>
          </w:rPr>
          <w:fldChar w:fldCharType="separate"/>
        </w:r>
        <w:r w:rsidR="00C807B9">
          <w:rPr>
            <w:noProof/>
            <w:webHidden/>
          </w:rPr>
          <w:t>2</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37" w:history="1">
        <w:r w:rsidR="00C807B9" w:rsidRPr="009357C4">
          <w:rPr>
            <w:rStyle w:val="Hyperlink"/>
            <w:noProof/>
          </w:rPr>
          <w:t>2.2</w:t>
        </w:r>
        <w:r w:rsidR="00C807B9">
          <w:rPr>
            <w:rFonts w:eastAsiaTheme="minorEastAsia" w:cstheme="minorBidi"/>
            <w:b w:val="0"/>
            <w:noProof/>
            <w:color w:val="auto"/>
            <w:sz w:val="22"/>
            <w:szCs w:val="22"/>
            <w:lang w:val="en-AU" w:eastAsia="en-AU"/>
          </w:rPr>
          <w:tab/>
        </w:r>
        <w:r w:rsidR="00C807B9" w:rsidRPr="009357C4">
          <w:rPr>
            <w:rStyle w:val="Hyperlink"/>
            <w:noProof/>
          </w:rPr>
          <w:t>T Case No.</w:t>
        </w:r>
        <w:r w:rsidR="00C807B9">
          <w:rPr>
            <w:noProof/>
            <w:webHidden/>
          </w:rPr>
          <w:tab/>
        </w:r>
        <w:r w:rsidR="00C807B9">
          <w:rPr>
            <w:noProof/>
            <w:webHidden/>
          </w:rPr>
          <w:fldChar w:fldCharType="begin"/>
        </w:r>
        <w:r w:rsidR="00C807B9">
          <w:rPr>
            <w:noProof/>
            <w:webHidden/>
          </w:rPr>
          <w:instrText xml:space="preserve"> PAGEREF _Toc429123537 \h </w:instrText>
        </w:r>
        <w:r w:rsidR="00C807B9">
          <w:rPr>
            <w:noProof/>
            <w:webHidden/>
          </w:rPr>
        </w:r>
        <w:r w:rsidR="00C807B9">
          <w:rPr>
            <w:noProof/>
            <w:webHidden/>
          </w:rPr>
          <w:fldChar w:fldCharType="separate"/>
        </w:r>
        <w:r w:rsidR="00C807B9">
          <w:rPr>
            <w:noProof/>
            <w:webHidden/>
          </w:rPr>
          <w:t>2</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38" w:history="1">
        <w:r w:rsidR="00C807B9" w:rsidRPr="009357C4">
          <w:rPr>
            <w:rStyle w:val="Hyperlink"/>
            <w:noProof/>
          </w:rPr>
          <w:t>2.3</w:t>
        </w:r>
        <w:r w:rsidR="00C807B9">
          <w:rPr>
            <w:rFonts w:eastAsiaTheme="minorEastAsia" w:cstheme="minorBidi"/>
            <w:b w:val="0"/>
            <w:noProof/>
            <w:color w:val="auto"/>
            <w:sz w:val="22"/>
            <w:szCs w:val="22"/>
            <w:lang w:val="en-AU" w:eastAsia="en-AU"/>
          </w:rPr>
          <w:tab/>
        </w:r>
        <w:r w:rsidR="00C807B9" w:rsidRPr="009357C4">
          <w:rPr>
            <w:rStyle w:val="Hyperlink"/>
            <w:noProof/>
          </w:rPr>
          <w:t>Report Description</w:t>
        </w:r>
        <w:r w:rsidR="00C807B9">
          <w:rPr>
            <w:noProof/>
            <w:webHidden/>
          </w:rPr>
          <w:tab/>
        </w:r>
        <w:r w:rsidR="00C807B9">
          <w:rPr>
            <w:noProof/>
            <w:webHidden/>
          </w:rPr>
          <w:fldChar w:fldCharType="begin"/>
        </w:r>
        <w:r w:rsidR="00C807B9">
          <w:rPr>
            <w:noProof/>
            <w:webHidden/>
          </w:rPr>
          <w:instrText xml:space="preserve"> PAGEREF _Toc429123538 \h </w:instrText>
        </w:r>
        <w:r w:rsidR="00C807B9">
          <w:rPr>
            <w:noProof/>
            <w:webHidden/>
          </w:rPr>
        </w:r>
        <w:r w:rsidR="00C807B9">
          <w:rPr>
            <w:noProof/>
            <w:webHidden/>
          </w:rPr>
          <w:fldChar w:fldCharType="separate"/>
        </w:r>
        <w:r w:rsidR="00C807B9">
          <w:rPr>
            <w:noProof/>
            <w:webHidden/>
          </w:rPr>
          <w:t>2</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39" w:history="1">
        <w:r w:rsidR="00C807B9" w:rsidRPr="009357C4">
          <w:rPr>
            <w:rStyle w:val="Hyperlink"/>
            <w:noProof/>
          </w:rPr>
          <w:t>2.4</w:t>
        </w:r>
        <w:r w:rsidR="00C807B9">
          <w:rPr>
            <w:rFonts w:eastAsiaTheme="minorEastAsia" w:cstheme="minorBidi"/>
            <w:b w:val="0"/>
            <w:noProof/>
            <w:color w:val="auto"/>
            <w:sz w:val="22"/>
            <w:szCs w:val="22"/>
            <w:lang w:val="en-AU" w:eastAsia="en-AU"/>
          </w:rPr>
          <w:tab/>
        </w:r>
        <w:r w:rsidR="00C807B9" w:rsidRPr="009357C4">
          <w:rPr>
            <w:rStyle w:val="Hyperlink"/>
            <w:noProof/>
          </w:rPr>
          <w:t>Frequency and Audience</w:t>
        </w:r>
        <w:r w:rsidR="00C807B9">
          <w:rPr>
            <w:noProof/>
            <w:webHidden/>
          </w:rPr>
          <w:tab/>
        </w:r>
        <w:r w:rsidR="00C807B9">
          <w:rPr>
            <w:noProof/>
            <w:webHidden/>
          </w:rPr>
          <w:fldChar w:fldCharType="begin"/>
        </w:r>
        <w:r w:rsidR="00C807B9">
          <w:rPr>
            <w:noProof/>
            <w:webHidden/>
          </w:rPr>
          <w:instrText xml:space="preserve"> PAGEREF _Toc429123539 \h </w:instrText>
        </w:r>
        <w:r w:rsidR="00C807B9">
          <w:rPr>
            <w:noProof/>
            <w:webHidden/>
          </w:rPr>
        </w:r>
        <w:r w:rsidR="00C807B9">
          <w:rPr>
            <w:noProof/>
            <w:webHidden/>
          </w:rPr>
          <w:fldChar w:fldCharType="separate"/>
        </w:r>
        <w:r w:rsidR="00C807B9">
          <w:rPr>
            <w:noProof/>
            <w:webHidden/>
          </w:rPr>
          <w:t>2</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0" w:history="1">
        <w:r w:rsidR="00C807B9" w:rsidRPr="009357C4">
          <w:rPr>
            <w:rStyle w:val="Hyperlink"/>
            <w:noProof/>
          </w:rPr>
          <w:t>2.5</w:t>
        </w:r>
        <w:r w:rsidR="00C807B9">
          <w:rPr>
            <w:rFonts w:eastAsiaTheme="minorEastAsia" w:cstheme="minorBidi"/>
            <w:b w:val="0"/>
            <w:noProof/>
            <w:color w:val="auto"/>
            <w:sz w:val="22"/>
            <w:szCs w:val="22"/>
            <w:lang w:val="en-AU" w:eastAsia="en-AU"/>
          </w:rPr>
          <w:tab/>
        </w:r>
        <w:r w:rsidR="00C807B9" w:rsidRPr="009357C4">
          <w:rPr>
            <w:rStyle w:val="Hyperlink"/>
            <w:noProof/>
          </w:rPr>
          <w:t>Report Menu Category</w:t>
        </w:r>
        <w:r w:rsidR="00C807B9">
          <w:rPr>
            <w:noProof/>
            <w:webHidden/>
          </w:rPr>
          <w:tab/>
        </w:r>
        <w:r w:rsidR="00C807B9">
          <w:rPr>
            <w:noProof/>
            <w:webHidden/>
          </w:rPr>
          <w:fldChar w:fldCharType="begin"/>
        </w:r>
        <w:r w:rsidR="00C807B9">
          <w:rPr>
            <w:noProof/>
            <w:webHidden/>
          </w:rPr>
          <w:instrText xml:space="preserve"> PAGEREF _Toc429123540 \h </w:instrText>
        </w:r>
        <w:r w:rsidR="00C807B9">
          <w:rPr>
            <w:noProof/>
            <w:webHidden/>
          </w:rPr>
        </w:r>
        <w:r w:rsidR="00C807B9">
          <w:rPr>
            <w:noProof/>
            <w:webHidden/>
          </w:rPr>
          <w:fldChar w:fldCharType="separate"/>
        </w:r>
        <w:r w:rsidR="00C807B9">
          <w:rPr>
            <w:noProof/>
            <w:webHidden/>
          </w:rPr>
          <w:t>2</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1" w:history="1">
        <w:r w:rsidR="00C807B9" w:rsidRPr="009357C4">
          <w:rPr>
            <w:rStyle w:val="Hyperlink"/>
            <w:noProof/>
          </w:rPr>
          <w:t>2.6</w:t>
        </w:r>
        <w:r w:rsidR="00C807B9">
          <w:rPr>
            <w:rFonts w:eastAsiaTheme="minorEastAsia" w:cstheme="minorBidi"/>
            <w:b w:val="0"/>
            <w:noProof/>
            <w:color w:val="auto"/>
            <w:sz w:val="22"/>
            <w:szCs w:val="22"/>
            <w:lang w:val="en-AU" w:eastAsia="en-AU"/>
          </w:rPr>
          <w:tab/>
        </w:r>
        <w:r w:rsidR="00C807B9" w:rsidRPr="009357C4">
          <w:rPr>
            <w:rStyle w:val="Hyperlink"/>
            <w:noProof/>
          </w:rPr>
          <w:t>Prerequisite  Attribute SetUp</w:t>
        </w:r>
        <w:r w:rsidR="00C807B9">
          <w:rPr>
            <w:noProof/>
            <w:webHidden/>
          </w:rPr>
          <w:tab/>
        </w:r>
        <w:r w:rsidR="00C807B9">
          <w:rPr>
            <w:noProof/>
            <w:webHidden/>
          </w:rPr>
          <w:fldChar w:fldCharType="begin"/>
        </w:r>
        <w:r w:rsidR="00C807B9">
          <w:rPr>
            <w:noProof/>
            <w:webHidden/>
          </w:rPr>
          <w:instrText xml:space="preserve"> PAGEREF _Toc429123541 \h </w:instrText>
        </w:r>
        <w:r w:rsidR="00C807B9">
          <w:rPr>
            <w:noProof/>
            <w:webHidden/>
          </w:rPr>
        </w:r>
        <w:r w:rsidR="00C807B9">
          <w:rPr>
            <w:noProof/>
            <w:webHidden/>
          </w:rPr>
          <w:fldChar w:fldCharType="separate"/>
        </w:r>
        <w:r w:rsidR="00C807B9">
          <w:rPr>
            <w:noProof/>
            <w:webHidden/>
          </w:rPr>
          <w:t>2</w:t>
        </w:r>
        <w:r w:rsidR="00C807B9">
          <w:rPr>
            <w:noProof/>
            <w:webHidden/>
          </w:rPr>
          <w:fldChar w:fldCharType="end"/>
        </w:r>
      </w:hyperlink>
    </w:p>
    <w:p w:rsidR="00C807B9" w:rsidRDefault="00E90693">
      <w:pPr>
        <w:pStyle w:val="TOC3"/>
        <w:tabs>
          <w:tab w:val="left" w:pos="1200"/>
        </w:tabs>
        <w:rPr>
          <w:rFonts w:eastAsiaTheme="minorEastAsia" w:cstheme="minorBidi"/>
          <w:noProof/>
          <w:color w:val="auto"/>
          <w:sz w:val="22"/>
          <w:szCs w:val="22"/>
          <w:lang w:val="en-AU" w:eastAsia="en-AU"/>
        </w:rPr>
      </w:pPr>
      <w:hyperlink w:anchor="_Toc429123542" w:history="1">
        <w:r w:rsidR="00C807B9" w:rsidRPr="009357C4">
          <w:rPr>
            <w:rStyle w:val="Hyperlink"/>
            <w:noProof/>
            <w:lang w:val="en-AU"/>
          </w:rPr>
          <w:t>2.6.1</w:t>
        </w:r>
        <w:r w:rsidR="00C807B9">
          <w:rPr>
            <w:rFonts w:eastAsiaTheme="minorEastAsia" w:cstheme="minorBidi"/>
            <w:noProof/>
            <w:color w:val="auto"/>
            <w:sz w:val="22"/>
            <w:szCs w:val="22"/>
            <w:lang w:val="en-AU" w:eastAsia="en-AU"/>
          </w:rPr>
          <w:tab/>
        </w:r>
        <w:r w:rsidR="00C807B9" w:rsidRPr="009357C4">
          <w:rPr>
            <w:rStyle w:val="Hyperlink"/>
            <w:noProof/>
            <w:lang w:val="en-AU"/>
          </w:rPr>
          <w:t>Shift Count Type</w:t>
        </w:r>
        <w:r w:rsidR="00C807B9">
          <w:rPr>
            <w:noProof/>
            <w:webHidden/>
          </w:rPr>
          <w:tab/>
        </w:r>
        <w:r w:rsidR="00C807B9">
          <w:rPr>
            <w:noProof/>
            <w:webHidden/>
          </w:rPr>
          <w:fldChar w:fldCharType="begin"/>
        </w:r>
        <w:r w:rsidR="00C807B9">
          <w:rPr>
            <w:noProof/>
            <w:webHidden/>
          </w:rPr>
          <w:instrText xml:space="preserve"> PAGEREF _Toc429123542 \h </w:instrText>
        </w:r>
        <w:r w:rsidR="00C807B9">
          <w:rPr>
            <w:noProof/>
            <w:webHidden/>
          </w:rPr>
        </w:r>
        <w:r w:rsidR="00C807B9">
          <w:rPr>
            <w:noProof/>
            <w:webHidden/>
          </w:rPr>
          <w:fldChar w:fldCharType="separate"/>
        </w:r>
        <w:r w:rsidR="00C807B9">
          <w:rPr>
            <w:noProof/>
            <w:webHidden/>
          </w:rPr>
          <w:t>3</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3" w:history="1">
        <w:r w:rsidR="00C807B9" w:rsidRPr="009357C4">
          <w:rPr>
            <w:rStyle w:val="Hyperlink"/>
            <w:noProof/>
          </w:rPr>
          <w:t>2.7</w:t>
        </w:r>
        <w:r w:rsidR="00C807B9">
          <w:rPr>
            <w:rFonts w:eastAsiaTheme="minorEastAsia" w:cstheme="minorBidi"/>
            <w:b w:val="0"/>
            <w:noProof/>
            <w:color w:val="auto"/>
            <w:sz w:val="22"/>
            <w:szCs w:val="22"/>
            <w:lang w:val="en-AU" w:eastAsia="en-AU"/>
          </w:rPr>
          <w:tab/>
        </w:r>
        <w:r w:rsidR="00C807B9" w:rsidRPr="009357C4">
          <w:rPr>
            <w:rStyle w:val="Hyperlink"/>
            <w:noProof/>
          </w:rPr>
          <w:t>Input Parameters</w:t>
        </w:r>
        <w:r w:rsidR="00C807B9">
          <w:rPr>
            <w:noProof/>
            <w:webHidden/>
          </w:rPr>
          <w:tab/>
        </w:r>
        <w:r w:rsidR="00C807B9">
          <w:rPr>
            <w:noProof/>
            <w:webHidden/>
          </w:rPr>
          <w:fldChar w:fldCharType="begin"/>
        </w:r>
        <w:r w:rsidR="00C807B9">
          <w:rPr>
            <w:noProof/>
            <w:webHidden/>
          </w:rPr>
          <w:instrText xml:space="preserve"> PAGEREF _Toc429123543 \h </w:instrText>
        </w:r>
        <w:r w:rsidR="00C807B9">
          <w:rPr>
            <w:noProof/>
            <w:webHidden/>
          </w:rPr>
        </w:r>
        <w:r w:rsidR="00C807B9">
          <w:rPr>
            <w:noProof/>
            <w:webHidden/>
          </w:rPr>
          <w:fldChar w:fldCharType="separate"/>
        </w:r>
        <w:r w:rsidR="00C807B9">
          <w:rPr>
            <w:noProof/>
            <w:webHidden/>
          </w:rPr>
          <w:t>3</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4" w:history="1">
        <w:r w:rsidR="00C807B9" w:rsidRPr="009357C4">
          <w:rPr>
            <w:rStyle w:val="Hyperlink"/>
            <w:noProof/>
          </w:rPr>
          <w:t>2.8</w:t>
        </w:r>
        <w:r w:rsidR="00C807B9">
          <w:rPr>
            <w:rFonts w:eastAsiaTheme="minorEastAsia" w:cstheme="minorBidi"/>
            <w:b w:val="0"/>
            <w:noProof/>
            <w:color w:val="auto"/>
            <w:sz w:val="22"/>
            <w:szCs w:val="22"/>
            <w:lang w:val="en-AU" w:eastAsia="en-AU"/>
          </w:rPr>
          <w:tab/>
        </w:r>
        <w:r w:rsidR="00C807B9" w:rsidRPr="009357C4">
          <w:rPr>
            <w:rStyle w:val="Hyperlink"/>
            <w:noProof/>
          </w:rPr>
          <w:t>Report Header</w:t>
        </w:r>
        <w:r w:rsidR="00C807B9">
          <w:rPr>
            <w:noProof/>
            <w:webHidden/>
          </w:rPr>
          <w:tab/>
        </w:r>
        <w:r w:rsidR="00C807B9">
          <w:rPr>
            <w:noProof/>
            <w:webHidden/>
          </w:rPr>
          <w:fldChar w:fldCharType="begin"/>
        </w:r>
        <w:r w:rsidR="00C807B9">
          <w:rPr>
            <w:noProof/>
            <w:webHidden/>
          </w:rPr>
          <w:instrText xml:space="preserve"> PAGEREF _Toc429123544 \h </w:instrText>
        </w:r>
        <w:r w:rsidR="00C807B9">
          <w:rPr>
            <w:noProof/>
            <w:webHidden/>
          </w:rPr>
        </w:r>
        <w:r w:rsidR="00C807B9">
          <w:rPr>
            <w:noProof/>
            <w:webHidden/>
          </w:rPr>
          <w:fldChar w:fldCharType="separate"/>
        </w:r>
        <w:r w:rsidR="00C807B9">
          <w:rPr>
            <w:noProof/>
            <w:webHidden/>
          </w:rPr>
          <w:t>6</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5" w:history="1">
        <w:r w:rsidR="00C807B9" w:rsidRPr="009357C4">
          <w:rPr>
            <w:rStyle w:val="Hyperlink"/>
            <w:noProof/>
          </w:rPr>
          <w:t>2.9</w:t>
        </w:r>
        <w:r w:rsidR="00C807B9">
          <w:rPr>
            <w:rFonts w:eastAsiaTheme="minorEastAsia" w:cstheme="minorBidi"/>
            <w:b w:val="0"/>
            <w:noProof/>
            <w:color w:val="auto"/>
            <w:sz w:val="22"/>
            <w:szCs w:val="22"/>
            <w:lang w:val="en-AU" w:eastAsia="en-AU"/>
          </w:rPr>
          <w:tab/>
        </w:r>
        <w:r w:rsidR="00C807B9" w:rsidRPr="009357C4">
          <w:rPr>
            <w:rStyle w:val="Hyperlink"/>
            <w:noProof/>
          </w:rPr>
          <w:t>Group Headers</w:t>
        </w:r>
        <w:r w:rsidR="00C807B9">
          <w:rPr>
            <w:noProof/>
            <w:webHidden/>
          </w:rPr>
          <w:tab/>
        </w:r>
        <w:r w:rsidR="00C807B9">
          <w:rPr>
            <w:noProof/>
            <w:webHidden/>
          </w:rPr>
          <w:fldChar w:fldCharType="begin"/>
        </w:r>
        <w:r w:rsidR="00C807B9">
          <w:rPr>
            <w:noProof/>
            <w:webHidden/>
          </w:rPr>
          <w:instrText xml:space="preserve"> PAGEREF _Toc429123545 \h </w:instrText>
        </w:r>
        <w:r w:rsidR="00C807B9">
          <w:rPr>
            <w:noProof/>
            <w:webHidden/>
          </w:rPr>
        </w:r>
        <w:r w:rsidR="00C807B9">
          <w:rPr>
            <w:noProof/>
            <w:webHidden/>
          </w:rPr>
          <w:fldChar w:fldCharType="separate"/>
        </w:r>
        <w:r w:rsidR="00C807B9">
          <w:rPr>
            <w:noProof/>
            <w:webHidden/>
          </w:rPr>
          <w:t>7</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6" w:history="1">
        <w:r w:rsidR="00C807B9" w:rsidRPr="009357C4">
          <w:rPr>
            <w:rStyle w:val="Hyperlink"/>
            <w:noProof/>
          </w:rPr>
          <w:t>2.10</w:t>
        </w:r>
        <w:r w:rsidR="00C807B9">
          <w:rPr>
            <w:rFonts w:eastAsiaTheme="minorEastAsia" w:cstheme="minorBidi"/>
            <w:b w:val="0"/>
            <w:noProof/>
            <w:color w:val="auto"/>
            <w:sz w:val="22"/>
            <w:szCs w:val="22"/>
            <w:lang w:val="en-AU" w:eastAsia="en-AU"/>
          </w:rPr>
          <w:tab/>
        </w:r>
        <w:r w:rsidR="00C807B9" w:rsidRPr="009357C4">
          <w:rPr>
            <w:rStyle w:val="Hyperlink"/>
            <w:noProof/>
          </w:rPr>
          <w:t>Report Body</w:t>
        </w:r>
        <w:r w:rsidR="00C807B9">
          <w:rPr>
            <w:noProof/>
            <w:webHidden/>
          </w:rPr>
          <w:tab/>
        </w:r>
        <w:r w:rsidR="00C807B9">
          <w:rPr>
            <w:noProof/>
            <w:webHidden/>
          </w:rPr>
          <w:fldChar w:fldCharType="begin"/>
        </w:r>
        <w:r w:rsidR="00C807B9">
          <w:rPr>
            <w:noProof/>
            <w:webHidden/>
          </w:rPr>
          <w:instrText xml:space="preserve"> PAGEREF _Toc429123546 \h </w:instrText>
        </w:r>
        <w:r w:rsidR="00C807B9">
          <w:rPr>
            <w:noProof/>
            <w:webHidden/>
          </w:rPr>
        </w:r>
        <w:r w:rsidR="00C807B9">
          <w:rPr>
            <w:noProof/>
            <w:webHidden/>
          </w:rPr>
          <w:fldChar w:fldCharType="separate"/>
        </w:r>
        <w:r w:rsidR="00C807B9">
          <w:rPr>
            <w:noProof/>
            <w:webHidden/>
          </w:rPr>
          <w:t>7</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7" w:history="1">
        <w:r w:rsidR="00C807B9" w:rsidRPr="009357C4">
          <w:rPr>
            <w:rStyle w:val="Hyperlink"/>
            <w:noProof/>
          </w:rPr>
          <w:t>2.11</w:t>
        </w:r>
        <w:r w:rsidR="00C807B9">
          <w:rPr>
            <w:rFonts w:eastAsiaTheme="minorEastAsia" w:cstheme="minorBidi"/>
            <w:b w:val="0"/>
            <w:noProof/>
            <w:color w:val="auto"/>
            <w:sz w:val="22"/>
            <w:szCs w:val="22"/>
            <w:lang w:val="en-AU" w:eastAsia="en-AU"/>
          </w:rPr>
          <w:tab/>
        </w:r>
        <w:r w:rsidR="00C807B9" w:rsidRPr="009357C4">
          <w:rPr>
            <w:rStyle w:val="Hyperlink"/>
            <w:noProof/>
          </w:rPr>
          <w:t>Report Totals</w:t>
        </w:r>
        <w:r w:rsidR="00C807B9">
          <w:rPr>
            <w:noProof/>
            <w:webHidden/>
          </w:rPr>
          <w:tab/>
        </w:r>
        <w:r w:rsidR="00C807B9">
          <w:rPr>
            <w:noProof/>
            <w:webHidden/>
          </w:rPr>
          <w:fldChar w:fldCharType="begin"/>
        </w:r>
        <w:r w:rsidR="00C807B9">
          <w:rPr>
            <w:noProof/>
            <w:webHidden/>
          </w:rPr>
          <w:instrText xml:space="preserve"> PAGEREF _Toc429123547 \h </w:instrText>
        </w:r>
        <w:r w:rsidR="00C807B9">
          <w:rPr>
            <w:noProof/>
            <w:webHidden/>
          </w:rPr>
        </w:r>
        <w:r w:rsidR="00C807B9">
          <w:rPr>
            <w:noProof/>
            <w:webHidden/>
          </w:rPr>
          <w:fldChar w:fldCharType="separate"/>
        </w:r>
        <w:r w:rsidR="00C807B9">
          <w:rPr>
            <w:noProof/>
            <w:webHidden/>
          </w:rPr>
          <w:t>9</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8" w:history="1">
        <w:r w:rsidR="00C807B9" w:rsidRPr="009357C4">
          <w:rPr>
            <w:rStyle w:val="Hyperlink"/>
            <w:noProof/>
          </w:rPr>
          <w:t>2.12</w:t>
        </w:r>
        <w:r w:rsidR="00C807B9">
          <w:rPr>
            <w:rFonts w:eastAsiaTheme="minorEastAsia" w:cstheme="minorBidi"/>
            <w:b w:val="0"/>
            <w:noProof/>
            <w:color w:val="auto"/>
            <w:sz w:val="22"/>
            <w:szCs w:val="22"/>
            <w:lang w:val="en-AU" w:eastAsia="en-AU"/>
          </w:rPr>
          <w:tab/>
        </w:r>
        <w:r w:rsidR="00C807B9" w:rsidRPr="009357C4">
          <w:rPr>
            <w:rStyle w:val="Hyperlink"/>
            <w:noProof/>
          </w:rPr>
          <w:t>Sort Order</w:t>
        </w:r>
        <w:r w:rsidR="00C807B9">
          <w:rPr>
            <w:noProof/>
            <w:webHidden/>
          </w:rPr>
          <w:tab/>
        </w:r>
        <w:r w:rsidR="00C807B9">
          <w:rPr>
            <w:noProof/>
            <w:webHidden/>
          </w:rPr>
          <w:fldChar w:fldCharType="begin"/>
        </w:r>
        <w:r w:rsidR="00C807B9">
          <w:rPr>
            <w:noProof/>
            <w:webHidden/>
          </w:rPr>
          <w:instrText xml:space="preserve"> PAGEREF _Toc429123548 \h </w:instrText>
        </w:r>
        <w:r w:rsidR="00C807B9">
          <w:rPr>
            <w:noProof/>
            <w:webHidden/>
          </w:rPr>
        </w:r>
        <w:r w:rsidR="00C807B9">
          <w:rPr>
            <w:noProof/>
            <w:webHidden/>
          </w:rPr>
          <w:fldChar w:fldCharType="separate"/>
        </w:r>
        <w:r w:rsidR="00C807B9">
          <w:rPr>
            <w:noProof/>
            <w:webHidden/>
          </w:rPr>
          <w:t>9</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49" w:history="1">
        <w:r w:rsidR="00C807B9" w:rsidRPr="009357C4">
          <w:rPr>
            <w:rStyle w:val="Hyperlink"/>
            <w:noProof/>
          </w:rPr>
          <w:t>2.13</w:t>
        </w:r>
        <w:r w:rsidR="00C807B9">
          <w:rPr>
            <w:rFonts w:eastAsiaTheme="minorEastAsia" w:cstheme="minorBidi"/>
            <w:b w:val="0"/>
            <w:noProof/>
            <w:color w:val="auto"/>
            <w:sz w:val="22"/>
            <w:szCs w:val="22"/>
            <w:lang w:val="en-AU" w:eastAsia="en-AU"/>
          </w:rPr>
          <w:tab/>
        </w:r>
        <w:r w:rsidR="00C807B9" w:rsidRPr="009357C4">
          <w:rPr>
            <w:rStyle w:val="Hyperlink"/>
            <w:noProof/>
          </w:rPr>
          <w:t>Group</w:t>
        </w:r>
        <w:r w:rsidR="00C807B9">
          <w:rPr>
            <w:noProof/>
            <w:webHidden/>
          </w:rPr>
          <w:tab/>
        </w:r>
        <w:r w:rsidR="00C807B9">
          <w:rPr>
            <w:noProof/>
            <w:webHidden/>
          </w:rPr>
          <w:fldChar w:fldCharType="begin"/>
        </w:r>
        <w:r w:rsidR="00C807B9">
          <w:rPr>
            <w:noProof/>
            <w:webHidden/>
          </w:rPr>
          <w:instrText xml:space="preserve"> PAGEREF _Toc429123549 \h </w:instrText>
        </w:r>
        <w:r w:rsidR="00C807B9">
          <w:rPr>
            <w:noProof/>
            <w:webHidden/>
          </w:rPr>
        </w:r>
        <w:r w:rsidR="00C807B9">
          <w:rPr>
            <w:noProof/>
            <w:webHidden/>
          </w:rPr>
          <w:fldChar w:fldCharType="separate"/>
        </w:r>
        <w:r w:rsidR="00C807B9">
          <w:rPr>
            <w:noProof/>
            <w:webHidden/>
          </w:rPr>
          <w:t>9</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50" w:history="1">
        <w:r w:rsidR="00C807B9" w:rsidRPr="009357C4">
          <w:rPr>
            <w:rStyle w:val="Hyperlink"/>
            <w:noProof/>
          </w:rPr>
          <w:t>2.14</w:t>
        </w:r>
        <w:r w:rsidR="00C807B9">
          <w:rPr>
            <w:rFonts w:eastAsiaTheme="minorEastAsia" w:cstheme="minorBidi"/>
            <w:b w:val="0"/>
            <w:noProof/>
            <w:color w:val="auto"/>
            <w:sz w:val="22"/>
            <w:szCs w:val="22"/>
            <w:lang w:val="en-AU" w:eastAsia="en-AU"/>
          </w:rPr>
          <w:tab/>
        </w:r>
        <w:r w:rsidR="00C807B9" w:rsidRPr="009357C4">
          <w:rPr>
            <w:rStyle w:val="Hyperlink"/>
            <w:noProof/>
          </w:rPr>
          <w:t>Report Orientation &amp; Size</w:t>
        </w:r>
        <w:r w:rsidR="00C807B9">
          <w:rPr>
            <w:noProof/>
            <w:webHidden/>
          </w:rPr>
          <w:tab/>
        </w:r>
        <w:r w:rsidR="00C807B9">
          <w:rPr>
            <w:noProof/>
            <w:webHidden/>
          </w:rPr>
          <w:fldChar w:fldCharType="begin"/>
        </w:r>
        <w:r w:rsidR="00C807B9">
          <w:rPr>
            <w:noProof/>
            <w:webHidden/>
          </w:rPr>
          <w:instrText xml:space="preserve"> PAGEREF _Toc429123550 \h </w:instrText>
        </w:r>
        <w:r w:rsidR="00C807B9">
          <w:rPr>
            <w:noProof/>
            <w:webHidden/>
          </w:rPr>
        </w:r>
        <w:r w:rsidR="00C807B9">
          <w:rPr>
            <w:noProof/>
            <w:webHidden/>
          </w:rPr>
          <w:fldChar w:fldCharType="separate"/>
        </w:r>
        <w:r w:rsidR="00C807B9">
          <w:rPr>
            <w:noProof/>
            <w:webHidden/>
          </w:rPr>
          <w:t>9</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51" w:history="1">
        <w:r w:rsidR="00C807B9" w:rsidRPr="009357C4">
          <w:rPr>
            <w:rStyle w:val="Hyperlink"/>
            <w:noProof/>
          </w:rPr>
          <w:t>2.15</w:t>
        </w:r>
        <w:r w:rsidR="00C807B9">
          <w:rPr>
            <w:rFonts w:eastAsiaTheme="minorEastAsia" w:cstheme="minorBidi"/>
            <w:b w:val="0"/>
            <w:noProof/>
            <w:color w:val="auto"/>
            <w:sz w:val="22"/>
            <w:szCs w:val="22"/>
            <w:lang w:val="en-AU" w:eastAsia="en-AU"/>
          </w:rPr>
          <w:tab/>
        </w:r>
        <w:r w:rsidR="00C807B9" w:rsidRPr="009357C4">
          <w:rPr>
            <w:rStyle w:val="Hyperlink"/>
            <w:noProof/>
          </w:rPr>
          <w:t>Report Formatting</w:t>
        </w:r>
        <w:r w:rsidR="00C807B9">
          <w:rPr>
            <w:noProof/>
            <w:webHidden/>
          </w:rPr>
          <w:tab/>
        </w:r>
        <w:r w:rsidR="00C807B9">
          <w:rPr>
            <w:noProof/>
            <w:webHidden/>
          </w:rPr>
          <w:fldChar w:fldCharType="begin"/>
        </w:r>
        <w:r w:rsidR="00C807B9">
          <w:rPr>
            <w:noProof/>
            <w:webHidden/>
          </w:rPr>
          <w:instrText xml:space="preserve"> PAGEREF _Toc429123551 \h </w:instrText>
        </w:r>
        <w:r w:rsidR="00C807B9">
          <w:rPr>
            <w:noProof/>
            <w:webHidden/>
          </w:rPr>
        </w:r>
        <w:r w:rsidR="00C807B9">
          <w:rPr>
            <w:noProof/>
            <w:webHidden/>
          </w:rPr>
          <w:fldChar w:fldCharType="separate"/>
        </w:r>
        <w:r w:rsidR="00C807B9">
          <w:rPr>
            <w:noProof/>
            <w:webHidden/>
          </w:rPr>
          <w:t>9</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52" w:history="1">
        <w:r w:rsidR="00C807B9" w:rsidRPr="009357C4">
          <w:rPr>
            <w:rStyle w:val="Hyperlink"/>
            <w:noProof/>
          </w:rPr>
          <w:t>2.16</w:t>
        </w:r>
        <w:r w:rsidR="00C807B9">
          <w:rPr>
            <w:rFonts w:eastAsiaTheme="minorEastAsia" w:cstheme="minorBidi"/>
            <w:b w:val="0"/>
            <w:noProof/>
            <w:color w:val="auto"/>
            <w:sz w:val="22"/>
            <w:szCs w:val="22"/>
            <w:lang w:val="en-AU" w:eastAsia="en-AU"/>
          </w:rPr>
          <w:tab/>
        </w:r>
        <w:r w:rsidR="00C807B9" w:rsidRPr="009357C4">
          <w:rPr>
            <w:rStyle w:val="Hyperlink"/>
            <w:noProof/>
          </w:rPr>
          <w:t>Security Profile</w:t>
        </w:r>
        <w:r w:rsidR="00C807B9">
          <w:rPr>
            <w:noProof/>
            <w:webHidden/>
          </w:rPr>
          <w:tab/>
        </w:r>
        <w:r w:rsidR="00C807B9">
          <w:rPr>
            <w:noProof/>
            <w:webHidden/>
          </w:rPr>
          <w:fldChar w:fldCharType="begin"/>
        </w:r>
        <w:r w:rsidR="00C807B9">
          <w:rPr>
            <w:noProof/>
            <w:webHidden/>
          </w:rPr>
          <w:instrText xml:space="preserve"> PAGEREF _Toc429123552 \h </w:instrText>
        </w:r>
        <w:r w:rsidR="00C807B9">
          <w:rPr>
            <w:noProof/>
            <w:webHidden/>
          </w:rPr>
        </w:r>
        <w:r w:rsidR="00C807B9">
          <w:rPr>
            <w:noProof/>
            <w:webHidden/>
          </w:rPr>
          <w:fldChar w:fldCharType="separate"/>
        </w:r>
        <w:r w:rsidR="00C807B9">
          <w:rPr>
            <w:noProof/>
            <w:webHidden/>
          </w:rPr>
          <w:t>10</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53" w:history="1">
        <w:r w:rsidR="00C807B9" w:rsidRPr="009357C4">
          <w:rPr>
            <w:rStyle w:val="Hyperlink"/>
            <w:noProof/>
          </w:rPr>
          <w:t>2.17</w:t>
        </w:r>
        <w:r w:rsidR="00C807B9">
          <w:rPr>
            <w:rFonts w:eastAsiaTheme="minorEastAsia" w:cstheme="minorBidi"/>
            <w:b w:val="0"/>
            <w:noProof/>
            <w:color w:val="auto"/>
            <w:sz w:val="22"/>
            <w:szCs w:val="22"/>
            <w:lang w:val="en-AU" w:eastAsia="en-AU"/>
          </w:rPr>
          <w:tab/>
        </w:r>
        <w:r w:rsidR="00C807B9" w:rsidRPr="009357C4">
          <w:rPr>
            <w:rStyle w:val="Hyperlink"/>
            <w:noProof/>
          </w:rPr>
          <w:t>Standard Report Reference</w:t>
        </w:r>
        <w:r w:rsidR="00C807B9">
          <w:rPr>
            <w:noProof/>
            <w:webHidden/>
          </w:rPr>
          <w:tab/>
        </w:r>
        <w:r w:rsidR="00C807B9">
          <w:rPr>
            <w:noProof/>
            <w:webHidden/>
          </w:rPr>
          <w:fldChar w:fldCharType="begin"/>
        </w:r>
        <w:r w:rsidR="00C807B9">
          <w:rPr>
            <w:noProof/>
            <w:webHidden/>
          </w:rPr>
          <w:instrText xml:space="preserve"> PAGEREF _Toc429123553 \h </w:instrText>
        </w:r>
        <w:r w:rsidR="00C807B9">
          <w:rPr>
            <w:noProof/>
            <w:webHidden/>
          </w:rPr>
        </w:r>
        <w:r w:rsidR="00C807B9">
          <w:rPr>
            <w:noProof/>
            <w:webHidden/>
          </w:rPr>
          <w:fldChar w:fldCharType="separate"/>
        </w:r>
        <w:r w:rsidR="00C807B9">
          <w:rPr>
            <w:noProof/>
            <w:webHidden/>
          </w:rPr>
          <w:t>10</w:t>
        </w:r>
        <w:r w:rsidR="00C807B9">
          <w:rPr>
            <w:noProof/>
            <w:webHidden/>
          </w:rPr>
          <w:fldChar w:fldCharType="end"/>
        </w:r>
      </w:hyperlink>
    </w:p>
    <w:p w:rsidR="00C807B9" w:rsidRDefault="00E90693">
      <w:pPr>
        <w:pStyle w:val="TOC2"/>
        <w:tabs>
          <w:tab w:val="left" w:pos="1134"/>
        </w:tabs>
        <w:rPr>
          <w:rFonts w:eastAsiaTheme="minorEastAsia" w:cstheme="minorBidi"/>
          <w:b w:val="0"/>
          <w:noProof/>
          <w:color w:val="auto"/>
          <w:sz w:val="22"/>
          <w:szCs w:val="22"/>
          <w:lang w:val="en-AU" w:eastAsia="en-AU"/>
        </w:rPr>
      </w:pPr>
      <w:hyperlink w:anchor="_Toc429123554" w:history="1">
        <w:r w:rsidR="00C807B9" w:rsidRPr="009357C4">
          <w:rPr>
            <w:rStyle w:val="Hyperlink"/>
            <w:noProof/>
          </w:rPr>
          <w:t>2.18</w:t>
        </w:r>
        <w:r w:rsidR="00C807B9">
          <w:rPr>
            <w:rFonts w:eastAsiaTheme="minorEastAsia" w:cstheme="minorBidi"/>
            <w:b w:val="0"/>
            <w:noProof/>
            <w:color w:val="auto"/>
            <w:sz w:val="22"/>
            <w:szCs w:val="22"/>
            <w:lang w:val="en-AU" w:eastAsia="en-AU"/>
          </w:rPr>
          <w:tab/>
        </w:r>
        <w:r w:rsidR="00C807B9" w:rsidRPr="009357C4">
          <w:rPr>
            <w:rStyle w:val="Hyperlink"/>
            <w:noProof/>
          </w:rPr>
          <w:t>Sample Format</w:t>
        </w:r>
        <w:r w:rsidR="00C807B9">
          <w:rPr>
            <w:noProof/>
            <w:webHidden/>
          </w:rPr>
          <w:tab/>
        </w:r>
        <w:r w:rsidR="00C807B9">
          <w:rPr>
            <w:noProof/>
            <w:webHidden/>
          </w:rPr>
          <w:fldChar w:fldCharType="begin"/>
        </w:r>
        <w:r w:rsidR="00C807B9">
          <w:rPr>
            <w:noProof/>
            <w:webHidden/>
          </w:rPr>
          <w:instrText xml:space="preserve"> PAGEREF _Toc429123554 \h </w:instrText>
        </w:r>
        <w:r w:rsidR="00C807B9">
          <w:rPr>
            <w:noProof/>
            <w:webHidden/>
          </w:rPr>
        </w:r>
        <w:r w:rsidR="00C807B9">
          <w:rPr>
            <w:noProof/>
            <w:webHidden/>
          </w:rPr>
          <w:fldChar w:fldCharType="separate"/>
        </w:r>
        <w:r w:rsidR="00C807B9">
          <w:rPr>
            <w:noProof/>
            <w:webHidden/>
          </w:rPr>
          <w:t>10</w:t>
        </w:r>
        <w:r w:rsidR="00C807B9">
          <w:rPr>
            <w:noProof/>
            <w:webHidden/>
          </w:rPr>
          <w:fldChar w:fldCharType="end"/>
        </w:r>
      </w:hyperlink>
    </w:p>
    <w:p w:rsidR="00C807B9" w:rsidRDefault="00E90693">
      <w:pPr>
        <w:pStyle w:val="TOC3"/>
        <w:tabs>
          <w:tab w:val="left" w:pos="1440"/>
        </w:tabs>
        <w:rPr>
          <w:rFonts w:eastAsiaTheme="minorEastAsia" w:cstheme="minorBidi"/>
          <w:noProof/>
          <w:color w:val="auto"/>
          <w:sz w:val="22"/>
          <w:szCs w:val="22"/>
          <w:lang w:val="en-AU" w:eastAsia="en-AU"/>
        </w:rPr>
      </w:pPr>
      <w:hyperlink w:anchor="_Toc429123555" w:history="1">
        <w:r w:rsidR="00C807B9" w:rsidRPr="009357C4">
          <w:rPr>
            <w:rStyle w:val="Hyperlink"/>
            <w:noProof/>
          </w:rPr>
          <w:t>2.18.1</w:t>
        </w:r>
        <w:r w:rsidR="00C807B9">
          <w:rPr>
            <w:rFonts w:eastAsiaTheme="minorEastAsia" w:cstheme="minorBidi"/>
            <w:noProof/>
            <w:color w:val="auto"/>
            <w:sz w:val="22"/>
            <w:szCs w:val="22"/>
            <w:lang w:val="en-AU" w:eastAsia="en-AU"/>
          </w:rPr>
          <w:tab/>
        </w:r>
        <w:r w:rsidR="00C807B9" w:rsidRPr="009357C4">
          <w:rPr>
            <w:rStyle w:val="Hyperlink"/>
            <w:noProof/>
          </w:rPr>
          <w:t>Sample Data</w:t>
        </w:r>
        <w:r w:rsidR="00C807B9">
          <w:rPr>
            <w:noProof/>
            <w:webHidden/>
          </w:rPr>
          <w:tab/>
        </w:r>
        <w:r w:rsidR="00C807B9">
          <w:rPr>
            <w:noProof/>
            <w:webHidden/>
          </w:rPr>
          <w:fldChar w:fldCharType="begin"/>
        </w:r>
        <w:r w:rsidR="00C807B9">
          <w:rPr>
            <w:noProof/>
            <w:webHidden/>
          </w:rPr>
          <w:instrText xml:space="preserve"> PAGEREF _Toc429123555 \h </w:instrText>
        </w:r>
        <w:r w:rsidR="00C807B9">
          <w:rPr>
            <w:noProof/>
            <w:webHidden/>
          </w:rPr>
        </w:r>
        <w:r w:rsidR="00C807B9">
          <w:rPr>
            <w:noProof/>
            <w:webHidden/>
          </w:rPr>
          <w:fldChar w:fldCharType="separate"/>
        </w:r>
        <w:r w:rsidR="00C807B9">
          <w:rPr>
            <w:noProof/>
            <w:webHidden/>
          </w:rPr>
          <w:t>10</w:t>
        </w:r>
        <w:r w:rsidR="00C807B9">
          <w:rPr>
            <w:noProof/>
            <w:webHidden/>
          </w:rPr>
          <w:fldChar w:fldCharType="end"/>
        </w:r>
      </w:hyperlink>
    </w:p>
    <w:p w:rsidR="00C807B9" w:rsidRDefault="00E90693">
      <w:pPr>
        <w:pStyle w:val="TOC3"/>
        <w:tabs>
          <w:tab w:val="left" w:pos="1440"/>
        </w:tabs>
        <w:rPr>
          <w:rFonts w:eastAsiaTheme="minorEastAsia" w:cstheme="minorBidi"/>
          <w:noProof/>
          <w:color w:val="auto"/>
          <w:sz w:val="22"/>
          <w:szCs w:val="22"/>
          <w:lang w:val="en-AU" w:eastAsia="en-AU"/>
        </w:rPr>
      </w:pPr>
      <w:hyperlink w:anchor="_Toc429123556" w:history="1">
        <w:r w:rsidR="00C807B9" w:rsidRPr="009357C4">
          <w:rPr>
            <w:rStyle w:val="Hyperlink"/>
            <w:noProof/>
          </w:rPr>
          <w:t>2.18.2</w:t>
        </w:r>
        <w:r w:rsidR="00C807B9">
          <w:rPr>
            <w:rFonts w:eastAsiaTheme="minorEastAsia" w:cstheme="minorBidi"/>
            <w:noProof/>
            <w:color w:val="auto"/>
            <w:sz w:val="22"/>
            <w:szCs w:val="22"/>
            <w:lang w:val="en-AU" w:eastAsia="en-AU"/>
          </w:rPr>
          <w:tab/>
        </w:r>
        <w:r w:rsidR="00C807B9" w:rsidRPr="009357C4">
          <w:rPr>
            <w:rStyle w:val="Hyperlink"/>
            <w:noProof/>
          </w:rPr>
          <w:t>Sample Format of Report with sample data</w:t>
        </w:r>
        <w:r w:rsidR="00C807B9">
          <w:rPr>
            <w:noProof/>
            <w:webHidden/>
          </w:rPr>
          <w:tab/>
        </w:r>
        <w:r w:rsidR="00C807B9">
          <w:rPr>
            <w:noProof/>
            <w:webHidden/>
          </w:rPr>
          <w:fldChar w:fldCharType="begin"/>
        </w:r>
        <w:r w:rsidR="00C807B9">
          <w:rPr>
            <w:noProof/>
            <w:webHidden/>
          </w:rPr>
          <w:instrText xml:space="preserve"> PAGEREF _Toc429123556 \h </w:instrText>
        </w:r>
        <w:r w:rsidR="00C807B9">
          <w:rPr>
            <w:noProof/>
            <w:webHidden/>
          </w:rPr>
        </w:r>
        <w:r w:rsidR="00C807B9">
          <w:rPr>
            <w:noProof/>
            <w:webHidden/>
          </w:rPr>
          <w:fldChar w:fldCharType="separate"/>
        </w:r>
        <w:r w:rsidR="00C807B9">
          <w:rPr>
            <w:noProof/>
            <w:webHidden/>
          </w:rPr>
          <w:t>10</w:t>
        </w:r>
        <w:r w:rsidR="00C807B9">
          <w:rPr>
            <w:noProof/>
            <w:webHidden/>
          </w:rPr>
          <w:fldChar w:fldCharType="end"/>
        </w:r>
      </w:hyperlink>
    </w:p>
    <w:p w:rsidR="00C807B9" w:rsidRDefault="00E90693">
      <w:pPr>
        <w:pStyle w:val="TOC1"/>
        <w:rPr>
          <w:rFonts w:eastAsiaTheme="minorEastAsia" w:cstheme="minorBidi"/>
          <w:b w:val="0"/>
          <w:color w:val="auto"/>
          <w:spacing w:val="0"/>
          <w:kern w:val="0"/>
          <w:position w:val="0"/>
          <w:szCs w:val="22"/>
          <w:lang w:val="en-AU" w:eastAsia="en-AU"/>
        </w:rPr>
      </w:pPr>
      <w:hyperlink w:anchor="_Toc429123557" w:history="1">
        <w:r w:rsidR="00C807B9" w:rsidRPr="009357C4">
          <w:rPr>
            <w:rStyle w:val="Hyperlink"/>
          </w:rPr>
          <w:t>3</w:t>
        </w:r>
        <w:r w:rsidR="00C807B9">
          <w:rPr>
            <w:rFonts w:eastAsiaTheme="minorEastAsia" w:cstheme="minorBidi"/>
            <w:b w:val="0"/>
            <w:color w:val="auto"/>
            <w:spacing w:val="0"/>
            <w:kern w:val="0"/>
            <w:position w:val="0"/>
            <w:szCs w:val="22"/>
            <w:lang w:val="en-AU" w:eastAsia="en-AU"/>
          </w:rPr>
          <w:tab/>
        </w:r>
        <w:r w:rsidR="00C807B9" w:rsidRPr="009357C4">
          <w:rPr>
            <w:rStyle w:val="Hyperlink"/>
          </w:rPr>
          <w:t>Sign-Off</w:t>
        </w:r>
        <w:r w:rsidR="00C807B9">
          <w:rPr>
            <w:webHidden/>
          </w:rPr>
          <w:tab/>
        </w:r>
        <w:r w:rsidR="00C807B9">
          <w:rPr>
            <w:webHidden/>
          </w:rPr>
          <w:fldChar w:fldCharType="begin"/>
        </w:r>
        <w:r w:rsidR="00C807B9">
          <w:rPr>
            <w:webHidden/>
          </w:rPr>
          <w:instrText xml:space="preserve"> PAGEREF _Toc429123557 \h </w:instrText>
        </w:r>
        <w:r w:rsidR="00C807B9">
          <w:rPr>
            <w:webHidden/>
          </w:rPr>
        </w:r>
        <w:r w:rsidR="00C807B9">
          <w:rPr>
            <w:webHidden/>
          </w:rPr>
          <w:fldChar w:fldCharType="separate"/>
        </w:r>
        <w:r w:rsidR="00C807B9">
          <w:rPr>
            <w:webHidden/>
          </w:rPr>
          <w:t>12</w:t>
        </w:r>
        <w:r w:rsidR="00C807B9">
          <w:rPr>
            <w:webHidden/>
          </w:rPr>
          <w:fldChar w:fldCharType="end"/>
        </w:r>
      </w:hyperlink>
    </w:p>
    <w:p w:rsidR="00C807B9" w:rsidRDefault="00E90693">
      <w:pPr>
        <w:pStyle w:val="TOC1"/>
        <w:rPr>
          <w:rFonts w:eastAsiaTheme="minorEastAsia" w:cstheme="minorBidi"/>
          <w:b w:val="0"/>
          <w:color w:val="auto"/>
          <w:spacing w:val="0"/>
          <w:kern w:val="0"/>
          <w:position w:val="0"/>
          <w:szCs w:val="22"/>
          <w:lang w:val="en-AU" w:eastAsia="en-AU"/>
        </w:rPr>
      </w:pPr>
      <w:hyperlink w:anchor="_Toc429123558" w:history="1">
        <w:r w:rsidR="00C807B9" w:rsidRPr="009357C4">
          <w:rPr>
            <w:rStyle w:val="Hyperlink"/>
          </w:rPr>
          <w:t>4</w:t>
        </w:r>
        <w:r w:rsidR="00C807B9">
          <w:rPr>
            <w:rFonts w:eastAsiaTheme="minorEastAsia" w:cstheme="minorBidi"/>
            <w:b w:val="0"/>
            <w:color w:val="auto"/>
            <w:spacing w:val="0"/>
            <w:kern w:val="0"/>
            <w:position w:val="0"/>
            <w:szCs w:val="22"/>
            <w:lang w:val="en-AU" w:eastAsia="en-AU"/>
          </w:rPr>
          <w:tab/>
        </w:r>
        <w:r w:rsidR="00C807B9" w:rsidRPr="009357C4">
          <w:rPr>
            <w:rStyle w:val="Hyperlink"/>
          </w:rPr>
          <w:t>Change control history</w:t>
        </w:r>
        <w:r w:rsidR="00C807B9">
          <w:rPr>
            <w:webHidden/>
          </w:rPr>
          <w:tab/>
        </w:r>
        <w:r w:rsidR="00C807B9">
          <w:rPr>
            <w:webHidden/>
          </w:rPr>
          <w:fldChar w:fldCharType="begin"/>
        </w:r>
        <w:r w:rsidR="00C807B9">
          <w:rPr>
            <w:webHidden/>
          </w:rPr>
          <w:instrText xml:space="preserve"> PAGEREF _Toc429123558 \h </w:instrText>
        </w:r>
        <w:r w:rsidR="00C807B9">
          <w:rPr>
            <w:webHidden/>
          </w:rPr>
        </w:r>
        <w:r w:rsidR="00C807B9">
          <w:rPr>
            <w:webHidden/>
          </w:rPr>
          <w:fldChar w:fldCharType="separate"/>
        </w:r>
        <w:r w:rsidR="00C807B9">
          <w:rPr>
            <w:webHidden/>
          </w:rPr>
          <w:t>13</w:t>
        </w:r>
        <w:r w:rsidR="00C807B9">
          <w:rPr>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3C6E8C" w:rsidRDefault="00535D2C" w:rsidP="00F22245"/>
    <w:p w:rsidR="00413A13" w:rsidRPr="002349F7" w:rsidRDefault="00881021" w:rsidP="00881021">
      <w:pPr>
        <w:pStyle w:val="Heading1"/>
      </w:pPr>
      <w:bookmarkStart w:id="3" w:name="_Toc429123534"/>
      <w:bookmarkStart w:id="4" w:name="_Toc110649909"/>
      <w:bookmarkStart w:id="5" w:name="_Toc132448771"/>
      <w:bookmarkStart w:id="6" w:name="_Toc211597739"/>
      <w:bookmarkStart w:id="7" w:name="_Toc75858768"/>
      <w:r>
        <w:lastRenderedPageBreak/>
        <w:t>Scope</w:t>
      </w:r>
      <w:bookmarkEnd w:id="3"/>
    </w:p>
    <w:bookmarkEnd w:id="4"/>
    <w:bookmarkEnd w:id="5"/>
    <w:bookmarkEnd w:id="6"/>
    <w:p w:rsidR="00881021" w:rsidRPr="00172F14" w:rsidRDefault="00881021" w:rsidP="00881021">
      <w:r>
        <w:t>The purpose of this document is to describe the specification for</w:t>
      </w:r>
      <w:r w:rsidR="006A5823">
        <w:t xml:space="preserve"> a </w:t>
      </w:r>
      <w:r w:rsidR="00256AB2">
        <w:t>Recall</w:t>
      </w:r>
      <w:r w:rsidR="006550F4">
        <w:t>s</w:t>
      </w:r>
      <w:r w:rsidR="00256AB2">
        <w:t xml:space="preserve"> </w:t>
      </w:r>
      <w:r w:rsidR="006A5823">
        <w:t xml:space="preserve">Report </w:t>
      </w:r>
      <w:r>
        <w:t xml:space="preserve">required by </w:t>
      </w:r>
      <w:r w:rsidR="00F43A4D">
        <w:t>Peninsula</w:t>
      </w:r>
      <w:r w:rsidR="006550F4">
        <w:t xml:space="preserve"> Health.</w:t>
      </w:r>
    </w:p>
    <w:p w:rsidR="00535D2C" w:rsidRPr="00824626" w:rsidRDefault="00881021" w:rsidP="00D54862">
      <w:pPr>
        <w:pStyle w:val="Heading1"/>
      </w:pPr>
      <w:bookmarkStart w:id="8" w:name="_Toc429123535"/>
      <w:r>
        <w:lastRenderedPageBreak/>
        <w:t>Report Details</w:t>
      </w:r>
      <w:bookmarkEnd w:id="8"/>
    </w:p>
    <w:p w:rsidR="00535D2C" w:rsidRPr="005D5566" w:rsidRDefault="00881021" w:rsidP="00F97892">
      <w:pPr>
        <w:pStyle w:val="Heading2"/>
      </w:pPr>
      <w:bookmarkStart w:id="9" w:name="_Toc429123536"/>
      <w:bookmarkStart w:id="10" w:name="_Toc110649912"/>
      <w:r>
        <w:t>Report Name</w:t>
      </w:r>
      <w:bookmarkEnd w:id="9"/>
    </w:p>
    <w:bookmarkEnd w:id="10"/>
    <w:p w:rsidR="00881021" w:rsidRPr="00EE368C" w:rsidRDefault="00881021" w:rsidP="00881021">
      <w:pPr>
        <w:rPr>
          <w:lang w:val="en-AU"/>
        </w:rPr>
      </w:pPr>
      <w:r>
        <w:rPr>
          <w:lang w:val="en-AU"/>
        </w:rPr>
        <w:t xml:space="preserve">The name of the report is </w:t>
      </w:r>
      <w:r w:rsidR="006770E3">
        <w:rPr>
          <w:lang w:val="en-AU"/>
        </w:rPr>
        <w:t>PEN: Recall</w:t>
      </w:r>
      <w:r w:rsidR="006550F4">
        <w:rPr>
          <w:lang w:val="en-AU"/>
        </w:rPr>
        <w:t>s</w:t>
      </w:r>
    </w:p>
    <w:p w:rsidR="00881021" w:rsidRDefault="00881021" w:rsidP="00881021">
      <w:pPr>
        <w:pStyle w:val="Heading2"/>
      </w:pPr>
      <w:bookmarkStart w:id="11" w:name="_Toc429123538"/>
      <w:bookmarkEnd w:id="7"/>
      <w:r>
        <w:t>Report Description</w:t>
      </w:r>
      <w:bookmarkEnd w:id="11"/>
    </w:p>
    <w:p w:rsidR="004579D8" w:rsidRPr="00172F14" w:rsidRDefault="006550F4" w:rsidP="00881021">
      <w:pPr>
        <w:rPr>
          <w:lang w:val="en-AU"/>
        </w:rPr>
      </w:pPr>
      <w:r>
        <w:rPr>
          <w:lang w:val="en-AU"/>
        </w:rPr>
        <w:t>The intention of this report is to provide an overview of detailed on</w:t>
      </w:r>
      <w:r w:rsidR="00171B21">
        <w:rPr>
          <w:lang w:val="en-AU"/>
        </w:rPr>
        <w:t>-</w:t>
      </w:r>
      <w:r>
        <w:rPr>
          <w:lang w:val="en-AU"/>
        </w:rPr>
        <w:t>call and recall shifts information; Along with an additional column to show comments documented in the free-text field.</w:t>
      </w:r>
    </w:p>
    <w:p w:rsidR="00881021" w:rsidRDefault="00881021" w:rsidP="006550F4">
      <w:pPr>
        <w:pStyle w:val="Heading2"/>
        <w:pBdr>
          <w:top w:val="single" w:sz="4" w:space="2" w:color="46166B"/>
        </w:pBdr>
      </w:pPr>
      <w:bookmarkStart w:id="12" w:name="_Toc429123539"/>
      <w:r>
        <w:t>Frequency and Audience</w:t>
      </w:r>
      <w:bookmarkEnd w:id="12"/>
    </w:p>
    <w:p w:rsidR="00172F14" w:rsidRPr="00E64938" w:rsidRDefault="00172F14" w:rsidP="00641812">
      <w:pPr>
        <w:rPr>
          <w:color w:val="000000" w:themeColor="text1"/>
          <w:lang w:val="en-AU"/>
        </w:rPr>
      </w:pPr>
      <w:r w:rsidRPr="00E64938">
        <w:rPr>
          <w:color w:val="000000" w:themeColor="text1"/>
          <w:lang w:val="en-AU"/>
        </w:rPr>
        <w:t xml:space="preserve">This report is intended to be used by </w:t>
      </w:r>
      <w:r w:rsidR="00E64938">
        <w:rPr>
          <w:color w:val="000000" w:themeColor="text1"/>
          <w:lang w:val="en-AU"/>
        </w:rPr>
        <w:t>roster</w:t>
      </w:r>
      <w:r w:rsidR="00691877">
        <w:rPr>
          <w:color w:val="000000" w:themeColor="text1"/>
          <w:lang w:val="en-AU"/>
        </w:rPr>
        <w:t>ing</w:t>
      </w:r>
      <w:r w:rsidR="006550F4" w:rsidRPr="00E64938">
        <w:rPr>
          <w:color w:val="000000" w:themeColor="text1"/>
          <w:lang w:val="en-AU"/>
        </w:rPr>
        <w:t xml:space="preserve"> manager</w:t>
      </w:r>
      <w:r w:rsidRPr="00E64938">
        <w:rPr>
          <w:color w:val="000000" w:themeColor="text1"/>
          <w:lang w:val="en-AU"/>
        </w:rPr>
        <w:t xml:space="preserve"> who needs an understanding of </w:t>
      </w:r>
      <w:r w:rsidR="006550F4" w:rsidRPr="00E64938">
        <w:rPr>
          <w:color w:val="000000" w:themeColor="text1"/>
          <w:lang w:val="en-AU"/>
        </w:rPr>
        <w:t>on</w:t>
      </w:r>
      <w:r w:rsidR="002D38BE" w:rsidRPr="00E64938">
        <w:rPr>
          <w:color w:val="000000" w:themeColor="text1"/>
          <w:lang w:val="en-AU"/>
        </w:rPr>
        <w:t>-</w:t>
      </w:r>
      <w:r w:rsidR="006550F4" w:rsidRPr="00E64938">
        <w:rPr>
          <w:color w:val="000000" w:themeColor="text1"/>
          <w:lang w:val="en-AU"/>
        </w:rPr>
        <w:t xml:space="preserve">call/recall </w:t>
      </w:r>
      <w:r w:rsidR="002175DB">
        <w:rPr>
          <w:color w:val="000000" w:themeColor="text1"/>
          <w:lang w:val="en-AU"/>
        </w:rPr>
        <w:t>staffing.</w:t>
      </w:r>
    </w:p>
    <w:p w:rsidR="004579D8" w:rsidRPr="00E64938" w:rsidRDefault="004579D8" w:rsidP="004579D8">
      <w:pPr>
        <w:rPr>
          <w:color w:val="000000" w:themeColor="text1"/>
          <w:lang w:val="en-AU"/>
        </w:rPr>
      </w:pPr>
      <w:r w:rsidRPr="00E64938">
        <w:rPr>
          <w:color w:val="000000" w:themeColor="text1"/>
          <w:lang w:val="en-AU"/>
        </w:rPr>
        <w:t>This report will be schedul</w:t>
      </w:r>
      <w:r w:rsidR="002B0C82" w:rsidRPr="00E64938">
        <w:rPr>
          <w:color w:val="000000" w:themeColor="text1"/>
          <w:lang w:val="en-AU"/>
        </w:rPr>
        <w:t>ed to run but it will also be ru</w:t>
      </w:r>
      <w:r w:rsidRPr="00E64938">
        <w:rPr>
          <w:color w:val="000000" w:themeColor="text1"/>
          <w:lang w:val="en-AU"/>
        </w:rPr>
        <w:t>n manually.</w:t>
      </w:r>
    </w:p>
    <w:p w:rsidR="00881021" w:rsidRDefault="00881021" w:rsidP="00881021">
      <w:pPr>
        <w:pStyle w:val="Heading2"/>
      </w:pPr>
      <w:bookmarkStart w:id="13" w:name="_Toc429123540"/>
      <w:r>
        <w:t>Report Menu Category</w:t>
      </w:r>
      <w:bookmarkEnd w:id="13"/>
    </w:p>
    <w:p w:rsidR="00881021" w:rsidRDefault="00881021" w:rsidP="00881021">
      <w:pPr>
        <w:rPr>
          <w:lang w:val="en-AU"/>
        </w:rPr>
      </w:pPr>
      <w:r>
        <w:rPr>
          <w:lang w:val="en-AU"/>
        </w:rPr>
        <w:t xml:space="preserve">This Report is to be made available in the </w:t>
      </w:r>
      <w:r w:rsidR="00FD019B" w:rsidRPr="00FD019B">
        <w:rPr>
          <w:lang w:val="en-AU"/>
        </w:rPr>
        <w:t>Actual Reports Wizard</w:t>
      </w:r>
    </w:p>
    <w:p w:rsidR="00881021" w:rsidRDefault="00892203" w:rsidP="00892203">
      <w:pPr>
        <w:pStyle w:val="Heading2"/>
      </w:pPr>
      <w:bookmarkStart w:id="14" w:name="_Toc429123543"/>
      <w:r>
        <w:t>Input Parameters</w:t>
      </w:r>
      <w:bookmarkEnd w:id="14"/>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977"/>
        <w:gridCol w:w="5245"/>
      </w:tblGrid>
      <w:tr w:rsidR="00AD7356" w:rsidRPr="00185813" w:rsidTr="00AD7356">
        <w:trPr>
          <w:tblHeader/>
        </w:trPr>
        <w:tc>
          <w:tcPr>
            <w:tcW w:w="1384" w:type="dxa"/>
            <w:shd w:val="clear" w:color="auto" w:fill="BFBFBF" w:themeFill="background1" w:themeFillShade="BF"/>
          </w:tcPr>
          <w:p w:rsidR="00AD7356" w:rsidRPr="00395855" w:rsidRDefault="00AD7356" w:rsidP="00CC3EE5">
            <w:pPr>
              <w:rPr>
                <w:b/>
                <w:noProof/>
                <w:szCs w:val="22"/>
              </w:rPr>
            </w:pPr>
            <w:r w:rsidRPr="00395855">
              <w:rPr>
                <w:b/>
                <w:noProof/>
                <w:szCs w:val="22"/>
              </w:rPr>
              <w:t>Argument</w:t>
            </w:r>
          </w:p>
        </w:tc>
        <w:tc>
          <w:tcPr>
            <w:tcW w:w="2977" w:type="dxa"/>
            <w:shd w:val="clear" w:color="auto" w:fill="BFBFBF" w:themeFill="background1" w:themeFillShade="BF"/>
          </w:tcPr>
          <w:p w:rsidR="00AD7356" w:rsidRPr="00395855" w:rsidRDefault="00AD7356" w:rsidP="00CC3EE5">
            <w:pPr>
              <w:rPr>
                <w:b/>
                <w:noProof/>
                <w:szCs w:val="22"/>
              </w:rPr>
            </w:pPr>
            <w:r w:rsidRPr="00395855">
              <w:rPr>
                <w:b/>
                <w:noProof/>
                <w:szCs w:val="22"/>
              </w:rPr>
              <w:t>Description</w:t>
            </w:r>
          </w:p>
        </w:tc>
        <w:tc>
          <w:tcPr>
            <w:tcW w:w="5245" w:type="dxa"/>
            <w:shd w:val="clear" w:color="auto" w:fill="BFBFBF" w:themeFill="background1" w:themeFillShade="BF"/>
          </w:tcPr>
          <w:p w:rsidR="00AD7356" w:rsidRPr="00395855" w:rsidRDefault="00AD7356" w:rsidP="00CC3EE5">
            <w:pPr>
              <w:rPr>
                <w:b/>
                <w:noProof/>
                <w:szCs w:val="22"/>
              </w:rPr>
            </w:pPr>
            <w:r w:rsidRPr="00395855">
              <w:rPr>
                <w:b/>
                <w:noProof/>
                <w:szCs w:val="22"/>
              </w:rPr>
              <w:t>Comment</w:t>
            </w:r>
          </w:p>
        </w:tc>
      </w:tr>
      <w:tr w:rsidR="00AD7356" w:rsidRPr="00185813" w:rsidTr="00AD7356">
        <w:tc>
          <w:tcPr>
            <w:tcW w:w="1384" w:type="dxa"/>
          </w:tcPr>
          <w:p w:rsidR="00AD7356" w:rsidRPr="00185813" w:rsidRDefault="00AD7356" w:rsidP="00CC3EE5">
            <w:pPr>
              <w:rPr>
                <w:szCs w:val="22"/>
              </w:rPr>
            </w:pPr>
            <w:r>
              <w:rPr>
                <w:szCs w:val="22"/>
              </w:rPr>
              <w:t xml:space="preserve">From </w:t>
            </w:r>
            <w:r w:rsidRPr="00185813">
              <w:rPr>
                <w:szCs w:val="22"/>
              </w:rPr>
              <w:t>Date</w:t>
            </w:r>
          </w:p>
        </w:tc>
        <w:tc>
          <w:tcPr>
            <w:tcW w:w="2977" w:type="dxa"/>
          </w:tcPr>
          <w:p w:rsidR="00AD7356" w:rsidRPr="00185813" w:rsidRDefault="00AD7356" w:rsidP="00CC3EE5">
            <w:pPr>
              <w:rPr>
                <w:szCs w:val="22"/>
              </w:rPr>
            </w:pPr>
            <w:r w:rsidRPr="00185813">
              <w:rPr>
                <w:szCs w:val="22"/>
              </w:rPr>
              <w:t>From date of required period</w:t>
            </w:r>
          </w:p>
        </w:tc>
        <w:tc>
          <w:tcPr>
            <w:tcW w:w="5245" w:type="dxa"/>
          </w:tcPr>
          <w:p w:rsidR="00AD7356" w:rsidRPr="00185813" w:rsidRDefault="00AD7356" w:rsidP="00AD7356">
            <w:pPr>
              <w:rPr>
                <w:szCs w:val="22"/>
              </w:rPr>
            </w:pPr>
            <w:r>
              <w:rPr>
                <w:szCs w:val="22"/>
              </w:rPr>
              <w:t>This report will only run for the selected period.</w:t>
            </w:r>
          </w:p>
        </w:tc>
      </w:tr>
      <w:tr w:rsidR="00AD7356" w:rsidRPr="00185813" w:rsidTr="00AD7356">
        <w:tc>
          <w:tcPr>
            <w:tcW w:w="1384" w:type="dxa"/>
          </w:tcPr>
          <w:p w:rsidR="00AD7356" w:rsidRPr="00185813" w:rsidRDefault="00AD7356" w:rsidP="00CC3EE5">
            <w:pPr>
              <w:rPr>
                <w:szCs w:val="22"/>
              </w:rPr>
            </w:pPr>
            <w:r>
              <w:rPr>
                <w:szCs w:val="22"/>
              </w:rPr>
              <w:t>To Date</w:t>
            </w:r>
          </w:p>
        </w:tc>
        <w:tc>
          <w:tcPr>
            <w:tcW w:w="2977" w:type="dxa"/>
          </w:tcPr>
          <w:p w:rsidR="00AD7356" w:rsidRPr="00185813" w:rsidRDefault="00AD7356" w:rsidP="00CC3EE5">
            <w:pPr>
              <w:rPr>
                <w:szCs w:val="22"/>
              </w:rPr>
            </w:pPr>
            <w:r>
              <w:rPr>
                <w:szCs w:val="22"/>
              </w:rPr>
              <w:t>To date of required period</w:t>
            </w:r>
          </w:p>
        </w:tc>
        <w:tc>
          <w:tcPr>
            <w:tcW w:w="5245" w:type="dxa"/>
          </w:tcPr>
          <w:p w:rsidR="00AD7356" w:rsidRDefault="00AD7356" w:rsidP="00CC3EE5">
            <w:pPr>
              <w:rPr>
                <w:szCs w:val="22"/>
              </w:rPr>
            </w:pPr>
            <w:r>
              <w:rPr>
                <w:szCs w:val="22"/>
              </w:rPr>
              <w:t>This report will only run for the selected period.</w:t>
            </w:r>
          </w:p>
        </w:tc>
      </w:tr>
      <w:tr w:rsidR="00AD7356" w:rsidRPr="00185813" w:rsidTr="00AD7356">
        <w:tc>
          <w:tcPr>
            <w:tcW w:w="1384" w:type="dxa"/>
          </w:tcPr>
          <w:p w:rsidR="00AD7356" w:rsidRPr="00185813" w:rsidRDefault="00AD7356" w:rsidP="00AD7356">
            <w:pPr>
              <w:rPr>
                <w:szCs w:val="22"/>
              </w:rPr>
            </w:pPr>
            <w:r w:rsidRPr="00185813">
              <w:rPr>
                <w:szCs w:val="22"/>
              </w:rPr>
              <w:t xml:space="preserve">Area </w:t>
            </w:r>
          </w:p>
        </w:tc>
        <w:tc>
          <w:tcPr>
            <w:tcW w:w="2977" w:type="dxa"/>
          </w:tcPr>
          <w:p w:rsidR="00AD7356" w:rsidRPr="00185813" w:rsidRDefault="00AD7356" w:rsidP="00AD7356">
            <w:pPr>
              <w:rPr>
                <w:szCs w:val="22"/>
              </w:rPr>
            </w:pPr>
            <w:r w:rsidRPr="00185813">
              <w:rPr>
                <w:szCs w:val="22"/>
              </w:rPr>
              <w:t>All area</w:t>
            </w:r>
            <w:r>
              <w:rPr>
                <w:szCs w:val="22"/>
              </w:rPr>
              <w:t xml:space="preserve">s </w:t>
            </w:r>
            <w:r w:rsidRPr="00185813">
              <w:rPr>
                <w:szCs w:val="22"/>
              </w:rPr>
              <w:t>that the operator has read access to for this report</w:t>
            </w:r>
          </w:p>
        </w:tc>
        <w:tc>
          <w:tcPr>
            <w:tcW w:w="5245" w:type="dxa"/>
          </w:tcPr>
          <w:p w:rsidR="00AD7356" w:rsidRPr="00185813" w:rsidRDefault="00AD7356" w:rsidP="00AD7356">
            <w:pPr>
              <w:rPr>
                <w:szCs w:val="22"/>
              </w:rPr>
            </w:pPr>
            <w:r>
              <w:rPr>
                <w:szCs w:val="22"/>
              </w:rPr>
              <w:t>This report will only run for the selected area.</w:t>
            </w:r>
          </w:p>
        </w:tc>
      </w:tr>
    </w:tbl>
    <w:p w:rsidR="00892203" w:rsidRDefault="00892203" w:rsidP="00892203">
      <w:pPr>
        <w:pStyle w:val="Heading2"/>
      </w:pPr>
      <w:bookmarkStart w:id="15" w:name="_Toc429123544"/>
      <w:r>
        <w:t>Report Header</w:t>
      </w:r>
      <w:bookmarkEnd w:id="15"/>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663"/>
      </w:tblGrid>
      <w:tr w:rsidR="00892203" w:rsidRPr="006C3D09" w:rsidTr="00EA175E">
        <w:tc>
          <w:tcPr>
            <w:tcW w:w="2943" w:type="dxa"/>
            <w:shd w:val="clear" w:color="auto" w:fill="BFBFBF"/>
          </w:tcPr>
          <w:p w:rsidR="00892203" w:rsidRPr="00395855" w:rsidRDefault="00892203" w:rsidP="00CC3EE5">
            <w:pPr>
              <w:rPr>
                <w:b/>
                <w:noProof/>
              </w:rPr>
            </w:pPr>
            <w:r w:rsidRPr="00395855">
              <w:rPr>
                <w:b/>
                <w:noProof/>
              </w:rPr>
              <w:t>Header</w:t>
            </w:r>
          </w:p>
        </w:tc>
        <w:tc>
          <w:tcPr>
            <w:tcW w:w="6663" w:type="dxa"/>
            <w:shd w:val="clear" w:color="auto" w:fill="BFBFBF"/>
          </w:tcPr>
          <w:p w:rsidR="00892203" w:rsidRPr="00395855" w:rsidRDefault="00892203" w:rsidP="00CC3EE5">
            <w:pPr>
              <w:rPr>
                <w:b/>
              </w:rPr>
            </w:pPr>
            <w:r w:rsidRPr="00395855">
              <w:rPr>
                <w:b/>
              </w:rPr>
              <w:t>Description</w:t>
            </w:r>
          </w:p>
        </w:tc>
      </w:tr>
      <w:tr w:rsidR="00892203" w:rsidTr="00EA175E">
        <w:tc>
          <w:tcPr>
            <w:tcW w:w="2943" w:type="dxa"/>
          </w:tcPr>
          <w:p w:rsidR="00892203" w:rsidRPr="007014B6" w:rsidRDefault="00D51018" w:rsidP="00CC3EE5">
            <w:pPr>
              <w:rPr>
                <w:i/>
                <w:lang w:val="en-US"/>
              </w:rPr>
            </w:pPr>
            <w:r w:rsidRPr="00D51018">
              <w:t>Report Header</w:t>
            </w:r>
          </w:p>
        </w:tc>
        <w:tc>
          <w:tcPr>
            <w:tcW w:w="6663" w:type="dxa"/>
          </w:tcPr>
          <w:p w:rsidR="00892203" w:rsidRPr="007014B6" w:rsidRDefault="00B517B8" w:rsidP="00266DE3">
            <w:pPr>
              <w:rPr>
                <w:i/>
                <w:sz w:val="18"/>
                <w:szCs w:val="18"/>
                <w:highlight w:val="yellow"/>
              </w:rPr>
            </w:pPr>
            <w:r>
              <w:t xml:space="preserve">PEN: </w:t>
            </w:r>
            <w:r w:rsidR="00266DE3">
              <w:t>Recalls</w:t>
            </w:r>
          </w:p>
        </w:tc>
      </w:tr>
      <w:tr w:rsidR="00D51018" w:rsidTr="00EA175E">
        <w:tc>
          <w:tcPr>
            <w:tcW w:w="2943" w:type="dxa"/>
          </w:tcPr>
          <w:p w:rsidR="00D51018" w:rsidRPr="00D51018" w:rsidRDefault="00B34D91" w:rsidP="00CC3EE5">
            <w:pPr>
              <w:rPr>
                <w:rFonts w:ascii="Calibri" w:hAnsi="Calibri"/>
                <w:color w:val="000000"/>
                <w:szCs w:val="22"/>
              </w:rPr>
            </w:pPr>
            <w:r>
              <w:rPr>
                <w:rFonts w:ascii="Calibri" w:hAnsi="Calibri"/>
                <w:color w:val="000000"/>
                <w:szCs w:val="22"/>
              </w:rPr>
              <w:t>From and To dates</w:t>
            </w:r>
          </w:p>
        </w:tc>
        <w:tc>
          <w:tcPr>
            <w:tcW w:w="6663" w:type="dxa"/>
          </w:tcPr>
          <w:p w:rsidR="00D51018" w:rsidRDefault="003C1EC5" w:rsidP="00B34D91">
            <w:pPr>
              <w:rPr>
                <w:i/>
                <w:sz w:val="18"/>
                <w:szCs w:val="18"/>
                <w:highlight w:val="yellow"/>
              </w:rPr>
            </w:pPr>
            <w:r w:rsidRPr="00185813">
              <w:t xml:space="preserve">Display the </w:t>
            </w:r>
            <w:r w:rsidR="00B34D91">
              <w:t>selected from and to dates</w:t>
            </w:r>
          </w:p>
        </w:tc>
      </w:tr>
      <w:tr w:rsidR="00B34D91" w:rsidTr="00EA175E">
        <w:tc>
          <w:tcPr>
            <w:tcW w:w="2943" w:type="dxa"/>
          </w:tcPr>
          <w:p w:rsidR="00B34D91" w:rsidRDefault="00B34D91" w:rsidP="00CC3EE5">
            <w:pPr>
              <w:rPr>
                <w:rFonts w:ascii="Calibri" w:hAnsi="Calibri"/>
                <w:color w:val="000000"/>
                <w:szCs w:val="22"/>
              </w:rPr>
            </w:pPr>
            <w:r>
              <w:rPr>
                <w:rFonts w:ascii="Calibri" w:hAnsi="Calibri"/>
                <w:color w:val="000000"/>
                <w:szCs w:val="22"/>
              </w:rPr>
              <w:t>Area</w:t>
            </w:r>
          </w:p>
        </w:tc>
        <w:tc>
          <w:tcPr>
            <w:tcW w:w="6663" w:type="dxa"/>
          </w:tcPr>
          <w:p w:rsidR="00B34D91" w:rsidRPr="00185813" w:rsidRDefault="00B34D91" w:rsidP="00B34D91">
            <w:r>
              <w:t>Display the selected area description</w:t>
            </w:r>
          </w:p>
        </w:tc>
      </w:tr>
    </w:tbl>
    <w:p w:rsidR="00AA0196" w:rsidRDefault="00AA0196" w:rsidP="00892203">
      <w:pPr>
        <w:pStyle w:val="Heading2"/>
      </w:pPr>
      <w:bookmarkStart w:id="16" w:name="_Toc429123546"/>
      <w:r>
        <w:lastRenderedPageBreak/>
        <w:t>Report Footer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663"/>
      </w:tblGrid>
      <w:tr w:rsidR="00AA0196" w:rsidRPr="006C3D09" w:rsidTr="00EA175E">
        <w:tc>
          <w:tcPr>
            <w:tcW w:w="2943" w:type="dxa"/>
            <w:shd w:val="clear" w:color="auto" w:fill="BFBFBF"/>
          </w:tcPr>
          <w:p w:rsidR="00AA0196" w:rsidRPr="00395855" w:rsidRDefault="00AA0196" w:rsidP="003763B7">
            <w:pPr>
              <w:rPr>
                <w:b/>
                <w:noProof/>
              </w:rPr>
            </w:pPr>
            <w:r>
              <w:rPr>
                <w:b/>
                <w:noProof/>
              </w:rPr>
              <w:t>Footer</w:t>
            </w:r>
          </w:p>
        </w:tc>
        <w:tc>
          <w:tcPr>
            <w:tcW w:w="6663" w:type="dxa"/>
            <w:shd w:val="clear" w:color="auto" w:fill="BFBFBF"/>
          </w:tcPr>
          <w:p w:rsidR="00AA0196" w:rsidRPr="00395855" w:rsidRDefault="00AA0196" w:rsidP="003763B7">
            <w:pPr>
              <w:rPr>
                <w:b/>
              </w:rPr>
            </w:pPr>
            <w:r w:rsidRPr="00395855">
              <w:rPr>
                <w:b/>
              </w:rPr>
              <w:t>Description</w:t>
            </w:r>
          </w:p>
        </w:tc>
      </w:tr>
      <w:tr w:rsidR="00AA0196" w:rsidTr="00EA175E">
        <w:tc>
          <w:tcPr>
            <w:tcW w:w="2943" w:type="dxa"/>
          </w:tcPr>
          <w:p w:rsidR="00AA0196" w:rsidRPr="007014B6" w:rsidRDefault="00AA0196" w:rsidP="003763B7">
            <w:pPr>
              <w:rPr>
                <w:i/>
                <w:lang w:val="en-US"/>
              </w:rPr>
            </w:pPr>
            <w:r>
              <w:t>Page Number</w:t>
            </w:r>
          </w:p>
        </w:tc>
        <w:tc>
          <w:tcPr>
            <w:tcW w:w="6663" w:type="dxa"/>
          </w:tcPr>
          <w:p w:rsidR="00AA0196" w:rsidRPr="007014B6" w:rsidRDefault="00AA0196" w:rsidP="003763B7">
            <w:pPr>
              <w:rPr>
                <w:i/>
                <w:sz w:val="18"/>
                <w:szCs w:val="18"/>
                <w:highlight w:val="yellow"/>
              </w:rPr>
            </w:pPr>
            <w:r>
              <w:t>Display the current page number</w:t>
            </w:r>
          </w:p>
        </w:tc>
      </w:tr>
      <w:tr w:rsidR="00AA0196" w:rsidTr="00EA175E">
        <w:tc>
          <w:tcPr>
            <w:tcW w:w="2943" w:type="dxa"/>
          </w:tcPr>
          <w:p w:rsidR="00AA0196" w:rsidRPr="00D51018" w:rsidRDefault="00AA0196" w:rsidP="003763B7">
            <w:pPr>
              <w:rPr>
                <w:rFonts w:ascii="Calibri" w:hAnsi="Calibri"/>
                <w:color w:val="000000"/>
                <w:szCs w:val="22"/>
              </w:rPr>
            </w:pPr>
            <w:r>
              <w:rPr>
                <w:rFonts w:ascii="Calibri" w:hAnsi="Calibri"/>
                <w:color w:val="000000"/>
                <w:szCs w:val="22"/>
              </w:rPr>
              <w:t>Date and Time Created</w:t>
            </w:r>
          </w:p>
        </w:tc>
        <w:tc>
          <w:tcPr>
            <w:tcW w:w="6663" w:type="dxa"/>
          </w:tcPr>
          <w:p w:rsidR="00AA0196" w:rsidRDefault="00AA0196" w:rsidP="003763B7">
            <w:pPr>
              <w:rPr>
                <w:i/>
                <w:sz w:val="18"/>
                <w:szCs w:val="18"/>
                <w:highlight w:val="yellow"/>
              </w:rPr>
            </w:pPr>
            <w:r w:rsidRPr="00185813">
              <w:t>Display the t</w:t>
            </w:r>
            <w:r>
              <w:t>ime and date the report was ran</w:t>
            </w:r>
          </w:p>
        </w:tc>
      </w:tr>
    </w:tbl>
    <w:p w:rsidR="00892203" w:rsidRDefault="00892203" w:rsidP="00892203">
      <w:pPr>
        <w:pStyle w:val="Heading2"/>
      </w:pPr>
      <w:r>
        <w:t>Report Body</w:t>
      </w:r>
      <w:bookmarkEnd w:id="16"/>
    </w:p>
    <w:p w:rsidR="00CC3EE5" w:rsidRDefault="00CC3EE5" w:rsidP="00892203">
      <w:pPr>
        <w:rPr>
          <w:b/>
          <w:lang w:val="en-AU"/>
        </w:rPr>
      </w:pPr>
      <w:r w:rsidRPr="00CC3EE5">
        <w:rPr>
          <w:b/>
          <w:lang w:val="en-AU"/>
        </w:rPr>
        <w:t>Main Report</w:t>
      </w:r>
    </w:p>
    <w:p w:rsidR="00F63428" w:rsidRPr="00CC3EE5" w:rsidRDefault="00F63428" w:rsidP="00892203">
      <w:pPr>
        <w:rPr>
          <w:b/>
          <w:lang w:val="en-AU"/>
        </w:rPr>
      </w:pPr>
      <w:r>
        <w:rPr>
          <w:b/>
          <w:lang w:val="en-AU"/>
        </w:rPr>
        <w:t>The main report data will be drawn from Actual Data in Step 3 Actual</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663"/>
      </w:tblGrid>
      <w:tr w:rsidR="00CC3EE5" w:rsidRPr="006C3D09" w:rsidTr="002F4C20">
        <w:tc>
          <w:tcPr>
            <w:tcW w:w="2943" w:type="dxa"/>
            <w:shd w:val="clear" w:color="auto" w:fill="BFBFBF"/>
            <w:vAlign w:val="center"/>
          </w:tcPr>
          <w:p w:rsidR="00CC3EE5" w:rsidRPr="00395855" w:rsidRDefault="00CC3EE5" w:rsidP="00CC3EE5">
            <w:pPr>
              <w:rPr>
                <w:b/>
                <w:noProof/>
              </w:rPr>
            </w:pPr>
            <w:r w:rsidRPr="00395855">
              <w:rPr>
                <w:b/>
                <w:noProof/>
              </w:rPr>
              <w:t>Column</w:t>
            </w:r>
          </w:p>
        </w:tc>
        <w:tc>
          <w:tcPr>
            <w:tcW w:w="6663" w:type="dxa"/>
            <w:shd w:val="clear" w:color="auto" w:fill="BFBFBF"/>
            <w:vAlign w:val="center"/>
          </w:tcPr>
          <w:p w:rsidR="00CC3EE5" w:rsidRPr="00395855" w:rsidRDefault="00CC3EE5" w:rsidP="00CC3EE5">
            <w:pPr>
              <w:rPr>
                <w:b/>
              </w:rPr>
            </w:pPr>
            <w:r w:rsidRPr="00395855">
              <w:rPr>
                <w:b/>
              </w:rPr>
              <w:t>Description</w:t>
            </w:r>
          </w:p>
        </w:tc>
      </w:tr>
      <w:tr w:rsidR="00CC3EE5" w:rsidTr="002F4C20">
        <w:tc>
          <w:tcPr>
            <w:tcW w:w="2943" w:type="dxa"/>
            <w:vAlign w:val="center"/>
          </w:tcPr>
          <w:p w:rsidR="00CC3EE5" w:rsidRDefault="00B95E3B" w:rsidP="00CC3EE5">
            <w:pPr>
              <w:rPr>
                <w:lang w:val="en-US"/>
              </w:rPr>
            </w:pPr>
            <w:r>
              <w:rPr>
                <w:lang w:val="en-US"/>
              </w:rPr>
              <w:t>On Call Date</w:t>
            </w:r>
          </w:p>
        </w:tc>
        <w:tc>
          <w:tcPr>
            <w:tcW w:w="6663" w:type="dxa"/>
            <w:vAlign w:val="center"/>
          </w:tcPr>
          <w:p w:rsidR="00CC3EE5" w:rsidRPr="002F4C20" w:rsidRDefault="002D38BE" w:rsidP="002F4C20">
            <w:pPr>
              <w:rPr>
                <w:lang w:val="en-US"/>
              </w:rPr>
            </w:pPr>
            <w:r>
              <w:rPr>
                <w:lang w:val="en-US"/>
              </w:rPr>
              <w:t>The start date of on call shift</w:t>
            </w:r>
            <w:r w:rsidR="00E76276">
              <w:rPr>
                <w:lang w:val="en-US"/>
              </w:rPr>
              <w:t xml:space="preserve"> in the format of “DD/MM/YYYY”, e.g. </w:t>
            </w:r>
            <w:r w:rsidR="00965C59">
              <w:rPr>
                <w:lang w:val="en-US"/>
              </w:rPr>
              <w:t>“</w:t>
            </w:r>
            <w:r w:rsidR="00E76276">
              <w:rPr>
                <w:lang w:val="en-US"/>
              </w:rPr>
              <w:t>02/05/2016</w:t>
            </w:r>
            <w:r w:rsidR="00965C59">
              <w:rPr>
                <w:lang w:val="en-US"/>
              </w:rPr>
              <w:t>”</w:t>
            </w:r>
          </w:p>
        </w:tc>
      </w:tr>
      <w:tr w:rsidR="00CC3EE5" w:rsidTr="002F4C20">
        <w:tc>
          <w:tcPr>
            <w:tcW w:w="2943" w:type="dxa"/>
            <w:vAlign w:val="center"/>
          </w:tcPr>
          <w:p w:rsidR="00CC3EE5" w:rsidRDefault="00B95E3B" w:rsidP="00CC3EE5">
            <w:pPr>
              <w:rPr>
                <w:lang w:val="en-US"/>
              </w:rPr>
            </w:pPr>
            <w:proofErr w:type="spellStart"/>
            <w:r>
              <w:rPr>
                <w:lang w:val="en-US"/>
              </w:rPr>
              <w:t>Oncall</w:t>
            </w:r>
            <w:proofErr w:type="spellEnd"/>
            <w:r>
              <w:rPr>
                <w:lang w:val="en-US"/>
              </w:rPr>
              <w:t xml:space="preserve"> Shift</w:t>
            </w:r>
          </w:p>
        </w:tc>
        <w:tc>
          <w:tcPr>
            <w:tcW w:w="6663" w:type="dxa"/>
            <w:vAlign w:val="center"/>
          </w:tcPr>
          <w:p w:rsidR="00CC3EE5" w:rsidRPr="002F4C20" w:rsidRDefault="002D38BE" w:rsidP="00E76276">
            <w:pPr>
              <w:rPr>
                <w:lang w:val="en-US"/>
              </w:rPr>
            </w:pPr>
            <w:r>
              <w:rPr>
                <w:lang w:val="en-US"/>
              </w:rPr>
              <w:t xml:space="preserve">The on </w:t>
            </w:r>
            <w:r w:rsidR="00E76276">
              <w:rPr>
                <w:lang w:val="en-US"/>
              </w:rPr>
              <w:t>call shift start and end time in the format of “HH:MM to HH:MM”, e.g. “17:00 to 07:30”</w:t>
            </w:r>
          </w:p>
        </w:tc>
      </w:tr>
      <w:tr w:rsidR="00CC3EE5" w:rsidTr="002F4C20">
        <w:tc>
          <w:tcPr>
            <w:tcW w:w="2943" w:type="dxa"/>
            <w:vAlign w:val="center"/>
          </w:tcPr>
          <w:p w:rsidR="00CC3EE5" w:rsidRDefault="00B95E3B" w:rsidP="00CC3EE5">
            <w:pPr>
              <w:rPr>
                <w:lang w:val="en-US"/>
              </w:rPr>
            </w:pPr>
            <w:proofErr w:type="spellStart"/>
            <w:r>
              <w:rPr>
                <w:lang w:val="en-US"/>
              </w:rPr>
              <w:t>Emp</w:t>
            </w:r>
            <w:proofErr w:type="spellEnd"/>
            <w:r>
              <w:rPr>
                <w:lang w:val="en-US"/>
              </w:rPr>
              <w:t xml:space="preserve"> No.</w:t>
            </w:r>
          </w:p>
        </w:tc>
        <w:tc>
          <w:tcPr>
            <w:tcW w:w="6663" w:type="dxa"/>
            <w:vAlign w:val="center"/>
          </w:tcPr>
          <w:p w:rsidR="00D41F30" w:rsidRPr="002F4C20" w:rsidRDefault="002D38BE" w:rsidP="002F4C20">
            <w:pPr>
              <w:rPr>
                <w:lang w:val="en-US"/>
              </w:rPr>
            </w:pPr>
            <w:r>
              <w:rPr>
                <w:lang w:val="en-US"/>
              </w:rPr>
              <w:t>Employee Number</w:t>
            </w:r>
          </w:p>
        </w:tc>
      </w:tr>
      <w:tr w:rsidR="00CC3EE5" w:rsidRPr="002F4C20" w:rsidTr="002F4C20">
        <w:tc>
          <w:tcPr>
            <w:tcW w:w="2943" w:type="dxa"/>
            <w:vAlign w:val="center"/>
          </w:tcPr>
          <w:p w:rsidR="00CC3EE5" w:rsidRDefault="00B95E3B" w:rsidP="00CC3EE5">
            <w:pPr>
              <w:rPr>
                <w:lang w:val="en-US"/>
              </w:rPr>
            </w:pPr>
            <w:r>
              <w:rPr>
                <w:lang w:val="en-US"/>
              </w:rPr>
              <w:t>Employee Name</w:t>
            </w:r>
          </w:p>
        </w:tc>
        <w:tc>
          <w:tcPr>
            <w:tcW w:w="6663" w:type="dxa"/>
            <w:vAlign w:val="center"/>
          </w:tcPr>
          <w:p w:rsidR="00CC3EE5" w:rsidRDefault="002D38BE" w:rsidP="002D38BE">
            <w:pPr>
              <w:rPr>
                <w:lang w:val="en-US"/>
              </w:rPr>
            </w:pPr>
            <w:r>
              <w:rPr>
                <w:lang w:val="en-US"/>
              </w:rPr>
              <w:t xml:space="preserve">Employee’s </w:t>
            </w:r>
            <w:r w:rsidR="002F4C20" w:rsidRPr="002F4C20">
              <w:rPr>
                <w:lang w:val="en-US"/>
              </w:rPr>
              <w:t>Surname, First</w:t>
            </w:r>
            <w:r>
              <w:rPr>
                <w:lang w:val="en-US"/>
              </w:rPr>
              <w:t xml:space="preserve"> N</w:t>
            </w:r>
            <w:r w:rsidR="002F4C20" w:rsidRPr="002F4C20">
              <w:rPr>
                <w:lang w:val="en-US"/>
              </w:rPr>
              <w:t>ame</w:t>
            </w:r>
          </w:p>
          <w:p w:rsidR="00B20E44" w:rsidRPr="002F4C20" w:rsidRDefault="00B20E44" w:rsidP="002D38BE">
            <w:pPr>
              <w:rPr>
                <w:lang w:val="en-US"/>
              </w:rPr>
            </w:pPr>
            <w:r>
              <w:rPr>
                <w:lang w:val="en-US"/>
              </w:rPr>
              <w:t>e.g. Smith, John</w:t>
            </w:r>
          </w:p>
        </w:tc>
      </w:tr>
      <w:tr w:rsidR="00CC3EE5" w:rsidTr="002F4C20">
        <w:tc>
          <w:tcPr>
            <w:tcW w:w="2943" w:type="dxa"/>
            <w:vAlign w:val="center"/>
          </w:tcPr>
          <w:p w:rsidR="00CC3EE5" w:rsidRDefault="00B95E3B" w:rsidP="00CC3EE5">
            <w:pPr>
              <w:rPr>
                <w:lang w:val="en-US"/>
              </w:rPr>
            </w:pPr>
            <w:r>
              <w:rPr>
                <w:lang w:val="en-US"/>
              </w:rPr>
              <w:t>Recall Date</w:t>
            </w:r>
          </w:p>
        </w:tc>
        <w:tc>
          <w:tcPr>
            <w:tcW w:w="6663" w:type="dxa"/>
            <w:vAlign w:val="center"/>
          </w:tcPr>
          <w:p w:rsidR="00CC3EE5" w:rsidRPr="002F4C20" w:rsidRDefault="00965C59" w:rsidP="002F4C20">
            <w:pPr>
              <w:rPr>
                <w:lang w:val="en-US"/>
              </w:rPr>
            </w:pPr>
            <w:r>
              <w:rPr>
                <w:lang w:val="en-US"/>
              </w:rPr>
              <w:t>The start date of recall shift in the format of “DD/MM/YYYY”, e.g. “02/05/2016”</w:t>
            </w:r>
          </w:p>
        </w:tc>
      </w:tr>
      <w:tr w:rsidR="00CC3EE5" w:rsidTr="002F4C20">
        <w:tc>
          <w:tcPr>
            <w:tcW w:w="2943" w:type="dxa"/>
            <w:vAlign w:val="center"/>
          </w:tcPr>
          <w:p w:rsidR="00CC3EE5" w:rsidRDefault="00B95E3B" w:rsidP="00CC3EE5">
            <w:pPr>
              <w:rPr>
                <w:lang w:val="en-US"/>
              </w:rPr>
            </w:pPr>
            <w:r>
              <w:rPr>
                <w:lang w:val="en-US"/>
              </w:rPr>
              <w:t>Start</w:t>
            </w:r>
          </w:p>
        </w:tc>
        <w:tc>
          <w:tcPr>
            <w:tcW w:w="6663" w:type="dxa"/>
            <w:vAlign w:val="center"/>
          </w:tcPr>
          <w:p w:rsidR="00CC3EE5" w:rsidRPr="002F4C20" w:rsidRDefault="004014B8" w:rsidP="004014B8">
            <w:pPr>
              <w:rPr>
                <w:lang w:val="en-US"/>
              </w:rPr>
            </w:pPr>
            <w:r>
              <w:rPr>
                <w:lang w:val="en-US"/>
              </w:rPr>
              <w:t>The start time of recall shift in the format of “HH:MM”, e.g. “01:00”</w:t>
            </w:r>
          </w:p>
        </w:tc>
      </w:tr>
      <w:tr w:rsidR="00CC3EE5" w:rsidTr="002F4C20">
        <w:tc>
          <w:tcPr>
            <w:tcW w:w="2943" w:type="dxa"/>
            <w:vAlign w:val="center"/>
          </w:tcPr>
          <w:p w:rsidR="00CC3EE5" w:rsidRDefault="00B95E3B" w:rsidP="00CC3EE5">
            <w:pPr>
              <w:rPr>
                <w:lang w:val="en-US"/>
              </w:rPr>
            </w:pPr>
            <w:r>
              <w:rPr>
                <w:lang w:val="en-US"/>
              </w:rPr>
              <w:t>Finish</w:t>
            </w:r>
          </w:p>
        </w:tc>
        <w:tc>
          <w:tcPr>
            <w:tcW w:w="6663" w:type="dxa"/>
            <w:vAlign w:val="center"/>
          </w:tcPr>
          <w:p w:rsidR="00CC3EE5" w:rsidRPr="002F4C20" w:rsidRDefault="004014B8" w:rsidP="004014B8">
            <w:pPr>
              <w:rPr>
                <w:lang w:val="en-US"/>
              </w:rPr>
            </w:pPr>
            <w:r>
              <w:rPr>
                <w:lang w:val="en-US"/>
              </w:rPr>
              <w:t>The end tart time of recall shift in the format of “HH:MM”, e.g. “03:15”</w:t>
            </w:r>
          </w:p>
        </w:tc>
      </w:tr>
      <w:tr w:rsidR="00B95E3B" w:rsidTr="002F4C20">
        <w:tc>
          <w:tcPr>
            <w:tcW w:w="2943" w:type="dxa"/>
            <w:vAlign w:val="center"/>
          </w:tcPr>
          <w:p w:rsidR="00B95E3B" w:rsidRDefault="00B95E3B" w:rsidP="00CC3EE5">
            <w:pPr>
              <w:rPr>
                <w:lang w:val="en-US"/>
              </w:rPr>
            </w:pPr>
            <w:r>
              <w:rPr>
                <w:lang w:val="en-US"/>
              </w:rPr>
              <w:t>Hours</w:t>
            </w:r>
          </w:p>
        </w:tc>
        <w:tc>
          <w:tcPr>
            <w:tcW w:w="6663" w:type="dxa"/>
            <w:vAlign w:val="center"/>
          </w:tcPr>
          <w:p w:rsidR="00B95E3B" w:rsidRPr="002F4C20" w:rsidRDefault="004014B8" w:rsidP="002F4C20">
            <w:pPr>
              <w:rPr>
                <w:lang w:val="en-US"/>
              </w:rPr>
            </w:pPr>
            <w:r>
              <w:rPr>
                <w:lang w:val="en-US"/>
              </w:rPr>
              <w:t>Duration of the recall shift in hours, e.g. 2.25</w:t>
            </w:r>
          </w:p>
        </w:tc>
      </w:tr>
      <w:tr w:rsidR="00B95E3B" w:rsidTr="002F4C20">
        <w:tc>
          <w:tcPr>
            <w:tcW w:w="2943" w:type="dxa"/>
            <w:vAlign w:val="center"/>
          </w:tcPr>
          <w:p w:rsidR="00B95E3B" w:rsidRDefault="00B95E3B" w:rsidP="00CC3EE5">
            <w:pPr>
              <w:rPr>
                <w:lang w:val="en-US"/>
              </w:rPr>
            </w:pPr>
            <w:r>
              <w:rPr>
                <w:lang w:val="en-US"/>
              </w:rPr>
              <w:t>Type</w:t>
            </w:r>
          </w:p>
        </w:tc>
        <w:tc>
          <w:tcPr>
            <w:tcW w:w="6663" w:type="dxa"/>
            <w:vAlign w:val="center"/>
          </w:tcPr>
          <w:p w:rsidR="00B95E3B" w:rsidRPr="002F4C20" w:rsidRDefault="004014B8" w:rsidP="002F4C20">
            <w:pPr>
              <w:rPr>
                <w:lang w:val="en-US"/>
              </w:rPr>
            </w:pPr>
            <w:r>
              <w:rPr>
                <w:lang w:val="en-US"/>
              </w:rPr>
              <w:t>The type of recall, e.g. “Recall to work”, “Telephone Recall”</w:t>
            </w:r>
            <w:r w:rsidR="00635D6C">
              <w:rPr>
                <w:lang w:val="en-US"/>
              </w:rPr>
              <w:t>.</w:t>
            </w:r>
          </w:p>
        </w:tc>
      </w:tr>
      <w:tr w:rsidR="00B95E3B" w:rsidTr="002F4C20">
        <w:tc>
          <w:tcPr>
            <w:tcW w:w="2943" w:type="dxa"/>
            <w:vAlign w:val="center"/>
          </w:tcPr>
          <w:p w:rsidR="00B95E3B" w:rsidRDefault="00B95E3B" w:rsidP="00CC3EE5">
            <w:pPr>
              <w:rPr>
                <w:lang w:val="en-US"/>
              </w:rPr>
            </w:pPr>
            <w:r>
              <w:rPr>
                <w:lang w:val="en-US"/>
              </w:rPr>
              <w:t>Comments</w:t>
            </w:r>
          </w:p>
        </w:tc>
        <w:tc>
          <w:tcPr>
            <w:tcW w:w="6663" w:type="dxa"/>
            <w:vAlign w:val="center"/>
          </w:tcPr>
          <w:p w:rsidR="00B95E3B" w:rsidRPr="002F4C20" w:rsidRDefault="004014B8" w:rsidP="008108C8">
            <w:pPr>
              <w:rPr>
                <w:lang w:val="en-US"/>
              </w:rPr>
            </w:pPr>
            <w:r>
              <w:rPr>
                <w:lang w:val="en-US"/>
              </w:rPr>
              <w:t xml:space="preserve">The free-text </w:t>
            </w:r>
            <w:r w:rsidR="007E5932">
              <w:rPr>
                <w:lang w:val="en-US"/>
              </w:rPr>
              <w:t xml:space="preserve">documented </w:t>
            </w:r>
            <w:r>
              <w:rPr>
                <w:lang w:val="en-US"/>
              </w:rPr>
              <w:t xml:space="preserve">comment in </w:t>
            </w:r>
            <w:r w:rsidRPr="004014B8">
              <w:rPr>
                <w:i/>
                <w:lang w:val="en-US"/>
              </w:rPr>
              <w:t>Comment</w:t>
            </w:r>
            <w:r>
              <w:rPr>
                <w:lang w:val="en-US"/>
              </w:rPr>
              <w:t xml:space="preserve"> field</w:t>
            </w:r>
            <w:r w:rsidR="00C23041">
              <w:rPr>
                <w:lang w:val="en-US"/>
              </w:rPr>
              <w:t xml:space="preserve"> of the recall shift</w:t>
            </w:r>
            <w:r w:rsidR="004D4C56">
              <w:rPr>
                <w:lang w:val="en-US"/>
              </w:rPr>
              <w:t>. Up to 255 characters an</w:t>
            </w:r>
            <w:r w:rsidR="00635D6C">
              <w:rPr>
                <w:lang w:val="en-US"/>
              </w:rPr>
              <w:t xml:space="preserve">d </w:t>
            </w:r>
            <w:r w:rsidR="008108C8">
              <w:rPr>
                <w:lang w:val="en-US"/>
              </w:rPr>
              <w:t>does</w:t>
            </w:r>
            <w:r w:rsidR="00635D6C">
              <w:rPr>
                <w:lang w:val="en-US"/>
              </w:rPr>
              <w:t xml:space="preserve"> wrap</w:t>
            </w:r>
            <w:r w:rsidR="008108C8">
              <w:rPr>
                <w:lang w:val="en-US"/>
              </w:rPr>
              <w:t>ping</w:t>
            </w:r>
            <w:r w:rsidR="00635D6C">
              <w:rPr>
                <w:lang w:val="en-US"/>
              </w:rPr>
              <w:t xml:space="preserve"> into multiple lines.</w:t>
            </w:r>
          </w:p>
        </w:tc>
      </w:tr>
    </w:tbl>
    <w:p w:rsidR="0068471C" w:rsidRDefault="0068471C" w:rsidP="0068471C">
      <w:pPr>
        <w:pStyle w:val="Heading2"/>
      </w:pPr>
      <w:bookmarkStart w:id="17" w:name="_Toc429123548"/>
      <w:r>
        <w:t>Sort Order</w:t>
      </w:r>
      <w:bookmarkEnd w:id="17"/>
    </w:p>
    <w:p w:rsidR="005F61B8" w:rsidRPr="00942A4B" w:rsidRDefault="00942A4B" w:rsidP="00942A4B">
      <w:pPr>
        <w:rPr>
          <w:lang w:val="en-AU"/>
        </w:rPr>
      </w:pPr>
      <w:r>
        <w:rPr>
          <w:lang w:val="en-AU"/>
        </w:rPr>
        <w:t>This report is sorted by area description, then on-call start date, then on-call start time, then recall start date, then recall start time, then employee number.</w:t>
      </w:r>
    </w:p>
    <w:p w:rsidR="00892203" w:rsidRDefault="00892203" w:rsidP="00892203">
      <w:pPr>
        <w:pStyle w:val="Heading2"/>
      </w:pPr>
      <w:bookmarkStart w:id="18" w:name="_Toc429123550"/>
      <w:r>
        <w:lastRenderedPageBreak/>
        <w:t>Report Orientation &amp; Size</w:t>
      </w:r>
      <w:bookmarkEnd w:id="18"/>
    </w:p>
    <w:p w:rsidR="0068471C" w:rsidRPr="002E1BC7" w:rsidRDefault="00892203" w:rsidP="00892203">
      <w:pPr>
        <w:rPr>
          <w:i/>
          <w:lang w:val="en-AU"/>
        </w:rPr>
      </w:pPr>
      <w:r>
        <w:rPr>
          <w:lang w:val="en-AU"/>
        </w:rPr>
        <w:t xml:space="preserve">This report is to be produced in </w:t>
      </w:r>
      <w:r w:rsidR="0068471C">
        <w:rPr>
          <w:i/>
          <w:lang w:val="en-AU"/>
        </w:rPr>
        <w:t>A4 Landscape</w:t>
      </w:r>
    </w:p>
    <w:p w:rsidR="00892203" w:rsidRDefault="00892203" w:rsidP="00892203">
      <w:pPr>
        <w:pStyle w:val="Heading2"/>
      </w:pPr>
      <w:bookmarkStart w:id="19" w:name="_Toc429123551"/>
      <w:r>
        <w:t>Report Formatting</w:t>
      </w:r>
      <w:bookmarkEnd w:id="19"/>
    </w:p>
    <w:p w:rsidR="00892203" w:rsidRPr="00CC3EE5" w:rsidRDefault="00145013" w:rsidP="00CC3EE5">
      <w:pPr>
        <w:rPr>
          <w:lang w:val="en-AU"/>
        </w:rPr>
      </w:pPr>
      <w:r>
        <w:rPr>
          <w:lang w:val="en-AU"/>
        </w:rPr>
        <w:t>A</w:t>
      </w:r>
      <w:r w:rsidR="00CC3EE5" w:rsidRPr="00CC3EE5">
        <w:rPr>
          <w:lang w:val="en-AU"/>
        </w:rPr>
        <w:t xml:space="preserve">s per </w:t>
      </w:r>
      <w:r w:rsidR="00D67236">
        <w:rPr>
          <w:lang w:val="en-AU"/>
        </w:rPr>
        <w:t xml:space="preserve">the </w:t>
      </w:r>
      <w:r w:rsidR="00CC3EE5" w:rsidRPr="00CC3EE5">
        <w:rPr>
          <w:lang w:val="en-AU"/>
        </w:rPr>
        <w:t>example</w:t>
      </w:r>
      <w:r>
        <w:rPr>
          <w:lang w:val="en-AU"/>
        </w:rPr>
        <w:t xml:space="preserve"> in 2.14</w:t>
      </w:r>
    </w:p>
    <w:p w:rsidR="00892203" w:rsidRDefault="00892203" w:rsidP="00892203">
      <w:pPr>
        <w:pStyle w:val="Heading2"/>
      </w:pPr>
      <w:bookmarkStart w:id="20" w:name="_Toc429123552"/>
      <w:r>
        <w:t>Security Profile</w:t>
      </w:r>
      <w:bookmarkEnd w:id="20"/>
    </w:p>
    <w:p w:rsidR="00892203" w:rsidRDefault="00892203" w:rsidP="00892203">
      <w:pPr>
        <w:rPr>
          <w:i/>
          <w:lang w:val="en-AU"/>
        </w:rPr>
      </w:pPr>
      <w:r w:rsidRPr="00B80432">
        <w:rPr>
          <w:i/>
          <w:lang w:val="en-AU"/>
        </w:rPr>
        <w:t>{</w:t>
      </w:r>
      <w:r>
        <w:rPr>
          <w:i/>
          <w:lang w:val="en-AU"/>
        </w:rPr>
        <w:t>Secure same as a standard RosterOn report or nominate standard profiles}</w:t>
      </w:r>
    </w:p>
    <w:p w:rsidR="00892203" w:rsidRDefault="00892203" w:rsidP="00892203">
      <w:pPr>
        <w:pStyle w:val="Heading2"/>
      </w:pPr>
      <w:bookmarkStart w:id="21" w:name="_Toc429123553"/>
      <w:r>
        <w:t>Standard Report Reference</w:t>
      </w:r>
      <w:bookmarkEnd w:id="21"/>
    </w:p>
    <w:p w:rsidR="00892203" w:rsidRDefault="002E1BC7" w:rsidP="00892203">
      <w:pPr>
        <w:spacing w:before="0" w:after="0"/>
        <w:rPr>
          <w:i/>
          <w:lang w:val="en-AU"/>
        </w:rPr>
      </w:pPr>
      <w:r>
        <w:rPr>
          <w:szCs w:val="22"/>
        </w:rPr>
        <w:t>Recalls</w:t>
      </w:r>
      <w:r w:rsidR="00A628B7" w:rsidRPr="00185813">
        <w:rPr>
          <w:szCs w:val="22"/>
        </w:rPr>
        <w:t xml:space="preserve"> Report</w:t>
      </w:r>
    </w:p>
    <w:p w:rsidR="00892203" w:rsidRDefault="00892203" w:rsidP="00892203">
      <w:pPr>
        <w:pStyle w:val="Heading2"/>
      </w:pPr>
      <w:bookmarkStart w:id="22" w:name="_Toc429123554"/>
      <w:r>
        <w:t>Sample Format</w:t>
      </w:r>
      <w:bookmarkEnd w:id="22"/>
    </w:p>
    <w:p w:rsidR="00892203" w:rsidRDefault="00A754B5" w:rsidP="00892203">
      <w:r>
        <w:rPr>
          <w:noProof/>
          <w:lang w:val="en-AU" w:eastAsia="en-AU"/>
        </w:rPr>
        <w:drawing>
          <wp:inline distT="0" distB="0" distL="0" distR="0" wp14:anchorId="1CDE4FDE" wp14:editId="44A9C4A5">
            <wp:extent cx="5940425" cy="18942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94205"/>
                    </a:xfrm>
                    <a:prstGeom prst="rect">
                      <a:avLst/>
                    </a:prstGeom>
                  </pic:spPr>
                </pic:pic>
              </a:graphicData>
            </a:graphic>
          </wp:inline>
        </w:drawing>
      </w:r>
      <w:bookmarkStart w:id="23" w:name="_GoBack"/>
      <w:bookmarkEnd w:id="23"/>
    </w:p>
    <w:p w:rsidR="000154A4" w:rsidRDefault="000154A4" w:rsidP="00892203"/>
    <w:p w:rsidR="000154A4" w:rsidRDefault="000154A4">
      <w:pPr>
        <w:keepLines w:val="0"/>
        <w:spacing w:before="0" w:after="200" w:line="276" w:lineRule="auto"/>
      </w:pPr>
      <w:r>
        <w:br w:type="page"/>
      </w:r>
    </w:p>
    <w:p w:rsidR="00892203" w:rsidRDefault="00892203" w:rsidP="00892203">
      <w:pPr>
        <w:pStyle w:val="Heading1"/>
      </w:pPr>
      <w:bookmarkStart w:id="24" w:name="_Toc429123557"/>
      <w:r>
        <w:lastRenderedPageBreak/>
        <w:t>Sign-Off</w:t>
      </w:r>
      <w:bookmarkEnd w:id="24"/>
    </w:p>
    <w:p w:rsidR="00712F16" w:rsidRPr="004C6170" w:rsidRDefault="00712F16" w:rsidP="00712F16">
      <w:pPr>
        <w:pStyle w:val="ProposalSubtitle"/>
        <w:spacing w:before="120"/>
        <w:rPr>
          <w:color w:val="auto"/>
          <w:sz w:val="20"/>
          <w:szCs w:val="20"/>
        </w:rPr>
      </w:pPr>
      <w:r>
        <w:rPr>
          <w:color w:val="auto"/>
          <w:sz w:val="20"/>
          <w:szCs w:val="20"/>
        </w:rPr>
        <w:t>Please complete the following table for signoff for the above design:</w:t>
      </w:r>
    </w:p>
    <w:p w:rsidR="00892203" w:rsidRDefault="00892203" w:rsidP="008922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8"/>
        <w:gridCol w:w="5414"/>
      </w:tblGrid>
      <w:tr w:rsidR="00712F16" w:rsidTr="00CC3EE5">
        <w:tc>
          <w:tcPr>
            <w:tcW w:w="3108" w:type="dxa"/>
            <w:shd w:val="pct5" w:color="auto" w:fill="FFFFFF"/>
          </w:tcPr>
          <w:p w:rsidR="00712F16" w:rsidRDefault="00712F16" w:rsidP="00CC3EE5">
            <w:pPr>
              <w:rPr>
                <w:b/>
              </w:rPr>
            </w:pPr>
            <w:r>
              <w:rPr>
                <w:b/>
              </w:rPr>
              <w:t>Print Name:</w:t>
            </w:r>
          </w:p>
        </w:tc>
        <w:tc>
          <w:tcPr>
            <w:tcW w:w="5414" w:type="dxa"/>
          </w:tcPr>
          <w:p w:rsidR="00712F16" w:rsidRDefault="00712F16" w:rsidP="00CC3EE5"/>
        </w:tc>
      </w:tr>
      <w:tr w:rsidR="00712F16" w:rsidTr="00CC3EE5">
        <w:tc>
          <w:tcPr>
            <w:tcW w:w="3108" w:type="dxa"/>
            <w:shd w:val="pct5" w:color="auto" w:fill="FFFFFF"/>
          </w:tcPr>
          <w:p w:rsidR="00712F16" w:rsidRDefault="00712F16" w:rsidP="00CC3EE5">
            <w:pPr>
              <w:rPr>
                <w:b/>
              </w:rPr>
            </w:pPr>
            <w:r>
              <w:rPr>
                <w:b/>
              </w:rPr>
              <w:t>Authorisation Signature:</w:t>
            </w:r>
          </w:p>
        </w:tc>
        <w:tc>
          <w:tcPr>
            <w:tcW w:w="5414" w:type="dxa"/>
          </w:tcPr>
          <w:p w:rsidR="00712F16" w:rsidRDefault="00712F16" w:rsidP="00CC3EE5"/>
        </w:tc>
      </w:tr>
      <w:tr w:rsidR="00712F16" w:rsidTr="00CC3EE5">
        <w:tc>
          <w:tcPr>
            <w:tcW w:w="3108" w:type="dxa"/>
            <w:shd w:val="pct5" w:color="auto" w:fill="FFFFFF"/>
          </w:tcPr>
          <w:p w:rsidR="00712F16" w:rsidRDefault="00712F16" w:rsidP="00CC3EE5">
            <w:pPr>
              <w:rPr>
                <w:b/>
              </w:rPr>
            </w:pPr>
            <w:r>
              <w:rPr>
                <w:b/>
              </w:rPr>
              <w:t>Organisation:</w:t>
            </w:r>
          </w:p>
        </w:tc>
        <w:tc>
          <w:tcPr>
            <w:tcW w:w="5414" w:type="dxa"/>
          </w:tcPr>
          <w:p w:rsidR="00712F16" w:rsidRDefault="00712F16" w:rsidP="00CC3EE5"/>
        </w:tc>
      </w:tr>
      <w:tr w:rsidR="00712F16" w:rsidTr="00CC3EE5">
        <w:tc>
          <w:tcPr>
            <w:tcW w:w="3108" w:type="dxa"/>
            <w:shd w:val="pct5" w:color="auto" w:fill="FFFFFF"/>
          </w:tcPr>
          <w:p w:rsidR="00712F16" w:rsidRDefault="00712F16" w:rsidP="00CC3EE5">
            <w:pPr>
              <w:rPr>
                <w:b/>
              </w:rPr>
            </w:pPr>
            <w:r>
              <w:rPr>
                <w:b/>
              </w:rPr>
              <w:t>Print Name:</w:t>
            </w:r>
          </w:p>
        </w:tc>
        <w:tc>
          <w:tcPr>
            <w:tcW w:w="5414" w:type="dxa"/>
          </w:tcPr>
          <w:p w:rsidR="00712F16" w:rsidRDefault="00712F16" w:rsidP="00CC3EE5"/>
        </w:tc>
      </w:tr>
      <w:tr w:rsidR="00712F16" w:rsidTr="00CC3EE5">
        <w:tc>
          <w:tcPr>
            <w:tcW w:w="3108" w:type="dxa"/>
            <w:shd w:val="pct5" w:color="auto" w:fill="FFFFFF"/>
          </w:tcPr>
          <w:p w:rsidR="00712F16" w:rsidRDefault="00712F16" w:rsidP="00CC3EE5">
            <w:pPr>
              <w:rPr>
                <w:b/>
              </w:rPr>
            </w:pPr>
            <w:r>
              <w:rPr>
                <w:b/>
              </w:rPr>
              <w:t>Authorisation Signature:</w:t>
            </w:r>
          </w:p>
        </w:tc>
        <w:tc>
          <w:tcPr>
            <w:tcW w:w="5414" w:type="dxa"/>
          </w:tcPr>
          <w:p w:rsidR="00712F16" w:rsidRDefault="00712F16" w:rsidP="00CC3EE5"/>
        </w:tc>
      </w:tr>
      <w:tr w:rsidR="00712F16" w:rsidTr="00CC3EE5">
        <w:tc>
          <w:tcPr>
            <w:tcW w:w="3108" w:type="dxa"/>
            <w:shd w:val="pct5" w:color="auto" w:fill="FFFFFF"/>
          </w:tcPr>
          <w:p w:rsidR="00712F16" w:rsidRDefault="00712F16" w:rsidP="00CC3EE5">
            <w:pPr>
              <w:rPr>
                <w:b/>
              </w:rPr>
            </w:pPr>
            <w:r>
              <w:rPr>
                <w:b/>
              </w:rPr>
              <w:t>Organisation:</w:t>
            </w:r>
          </w:p>
        </w:tc>
        <w:tc>
          <w:tcPr>
            <w:tcW w:w="5414" w:type="dxa"/>
          </w:tcPr>
          <w:p w:rsidR="00712F16" w:rsidRDefault="00712F16" w:rsidP="00CC3EE5"/>
        </w:tc>
      </w:tr>
    </w:tbl>
    <w:p w:rsidR="00712F16" w:rsidRPr="00892203" w:rsidRDefault="00712F16" w:rsidP="00892203"/>
    <w:p w:rsidR="00535D2C" w:rsidRPr="005D5566" w:rsidRDefault="00740BF1" w:rsidP="00712F16">
      <w:pPr>
        <w:pStyle w:val="Heading1"/>
      </w:pPr>
      <w:bookmarkStart w:id="25" w:name="_Toc211910504"/>
      <w:bookmarkStart w:id="26" w:name="_Toc211913546"/>
      <w:bookmarkStart w:id="27" w:name="_Toc211914572"/>
      <w:bookmarkStart w:id="28" w:name="_Toc211921756"/>
      <w:bookmarkStart w:id="29" w:name="_Toc489240434"/>
      <w:bookmarkStart w:id="30" w:name="_Toc489240497"/>
      <w:bookmarkStart w:id="31" w:name="_Ref511805666"/>
      <w:bookmarkStart w:id="32" w:name="_Ref511805763"/>
      <w:bookmarkStart w:id="33" w:name="_Ref27291198"/>
      <w:bookmarkStart w:id="34" w:name="_Toc61356439"/>
      <w:bookmarkStart w:id="35" w:name="_Toc103746591"/>
      <w:bookmarkStart w:id="36" w:name="_Toc200862942"/>
      <w:bookmarkStart w:id="37" w:name="_Toc429123558"/>
      <w:bookmarkEnd w:id="25"/>
      <w:bookmarkEnd w:id="26"/>
      <w:bookmarkEnd w:id="27"/>
      <w:bookmarkEnd w:id="28"/>
      <w:r>
        <w:lastRenderedPageBreak/>
        <w:t>Change c</w:t>
      </w:r>
      <w:r w:rsidR="00535D2C" w:rsidRPr="005D5566">
        <w:t xml:space="preserve">ontrol </w:t>
      </w:r>
      <w:r>
        <w:t>h</w:t>
      </w:r>
      <w:r w:rsidR="00535D2C" w:rsidRPr="005D5566">
        <w:t>istory</w:t>
      </w:r>
      <w:bookmarkEnd w:id="29"/>
      <w:bookmarkEnd w:id="30"/>
      <w:bookmarkEnd w:id="31"/>
      <w:bookmarkEnd w:id="32"/>
      <w:bookmarkEnd w:id="33"/>
      <w:bookmarkEnd w:id="34"/>
      <w:bookmarkEnd w:id="35"/>
      <w:bookmarkEnd w:id="36"/>
      <w:bookmarkEnd w:id="37"/>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417"/>
        <w:gridCol w:w="2835"/>
        <w:gridCol w:w="1418"/>
        <w:gridCol w:w="1417"/>
        <w:gridCol w:w="1560"/>
      </w:tblGrid>
      <w:tr w:rsidR="00535D2C" w:rsidRPr="005D5566" w:rsidTr="00B6288E">
        <w:trPr>
          <w:cantSplit/>
        </w:trPr>
        <w:tc>
          <w:tcPr>
            <w:tcW w:w="851" w:type="dxa"/>
            <w:vMerge w:val="restart"/>
            <w:vAlign w:val="bottom"/>
          </w:tcPr>
          <w:p w:rsidR="00535D2C" w:rsidRPr="005D5566" w:rsidRDefault="00535D2C" w:rsidP="00D54862">
            <w:pPr>
              <w:pStyle w:val="Table2header"/>
            </w:pPr>
            <w:r w:rsidRPr="005D5566">
              <w:t>Issue No</w:t>
            </w:r>
          </w:p>
        </w:tc>
        <w:tc>
          <w:tcPr>
            <w:tcW w:w="1417" w:type="dxa"/>
            <w:vMerge w:val="restart"/>
            <w:vAlign w:val="bottom"/>
          </w:tcPr>
          <w:p w:rsidR="00535D2C" w:rsidRPr="005D5566" w:rsidRDefault="00535D2C" w:rsidP="00D54862">
            <w:pPr>
              <w:pStyle w:val="Table2header"/>
            </w:pPr>
            <w:r w:rsidRPr="005D5566">
              <w:t>Issue Date</w:t>
            </w:r>
          </w:p>
        </w:tc>
        <w:tc>
          <w:tcPr>
            <w:tcW w:w="2835" w:type="dxa"/>
            <w:vMerge w:val="restart"/>
            <w:vAlign w:val="bottom"/>
          </w:tcPr>
          <w:p w:rsidR="00535D2C" w:rsidRPr="005D5566" w:rsidRDefault="00535D2C" w:rsidP="00D54862">
            <w:pPr>
              <w:pStyle w:val="Table2header"/>
            </w:pPr>
            <w:r w:rsidRPr="00D54862">
              <w:t>Description</w:t>
            </w:r>
          </w:p>
        </w:tc>
        <w:tc>
          <w:tcPr>
            <w:tcW w:w="4395" w:type="dxa"/>
            <w:gridSpan w:val="3"/>
            <w:vAlign w:val="bottom"/>
          </w:tcPr>
          <w:p w:rsidR="00535D2C" w:rsidRPr="005D5566" w:rsidRDefault="00740BF1" w:rsidP="00D54862">
            <w:pPr>
              <w:pStyle w:val="Table2header"/>
            </w:pPr>
            <w:r>
              <w:t>Document a</w:t>
            </w:r>
            <w:r w:rsidR="00535D2C" w:rsidRPr="005D5566">
              <w:t>uthorisation</w:t>
            </w:r>
          </w:p>
        </w:tc>
      </w:tr>
      <w:tr w:rsidR="00535D2C" w:rsidRPr="005D5566" w:rsidTr="00B6288E">
        <w:trPr>
          <w:cantSplit/>
        </w:trPr>
        <w:tc>
          <w:tcPr>
            <w:tcW w:w="851" w:type="dxa"/>
            <w:vMerge/>
            <w:vAlign w:val="bottom"/>
          </w:tcPr>
          <w:p w:rsidR="00535D2C" w:rsidRPr="005D5566" w:rsidRDefault="00535D2C" w:rsidP="00F97892"/>
        </w:tc>
        <w:tc>
          <w:tcPr>
            <w:tcW w:w="1417" w:type="dxa"/>
            <w:vMerge/>
            <w:vAlign w:val="bottom"/>
          </w:tcPr>
          <w:p w:rsidR="00535D2C" w:rsidRPr="005D5566" w:rsidRDefault="00535D2C" w:rsidP="00F97892"/>
        </w:tc>
        <w:tc>
          <w:tcPr>
            <w:tcW w:w="2835" w:type="dxa"/>
            <w:vMerge/>
            <w:vAlign w:val="bottom"/>
          </w:tcPr>
          <w:p w:rsidR="00535D2C" w:rsidRPr="005D5566" w:rsidRDefault="00535D2C" w:rsidP="00F97892"/>
        </w:tc>
        <w:tc>
          <w:tcPr>
            <w:tcW w:w="1418" w:type="dxa"/>
            <w:vAlign w:val="bottom"/>
          </w:tcPr>
          <w:p w:rsidR="00535D2C" w:rsidRPr="005D5566" w:rsidRDefault="00535D2C" w:rsidP="00D54862">
            <w:pPr>
              <w:pStyle w:val="Table2header"/>
            </w:pPr>
            <w:r w:rsidRPr="005D5566">
              <w:t>Author</w:t>
            </w:r>
          </w:p>
        </w:tc>
        <w:tc>
          <w:tcPr>
            <w:tcW w:w="1417" w:type="dxa"/>
            <w:vAlign w:val="bottom"/>
          </w:tcPr>
          <w:p w:rsidR="00535D2C" w:rsidRPr="005D5566" w:rsidRDefault="00535D2C" w:rsidP="00D54862">
            <w:pPr>
              <w:pStyle w:val="Table2header"/>
            </w:pPr>
            <w:r w:rsidRPr="005D5566">
              <w:t>Reviewer(s)</w:t>
            </w:r>
          </w:p>
        </w:tc>
        <w:tc>
          <w:tcPr>
            <w:tcW w:w="1560" w:type="dxa"/>
            <w:vAlign w:val="bottom"/>
          </w:tcPr>
          <w:p w:rsidR="00535D2C" w:rsidRPr="005D5566" w:rsidRDefault="00535D2C" w:rsidP="00D54862">
            <w:pPr>
              <w:pStyle w:val="Table2header"/>
            </w:pPr>
            <w:r w:rsidRPr="005D5566">
              <w:t>Approver</w:t>
            </w:r>
          </w:p>
        </w:tc>
      </w:tr>
      <w:tr w:rsidR="00786F5F" w:rsidRPr="005D5566" w:rsidTr="00B6288E">
        <w:tc>
          <w:tcPr>
            <w:tcW w:w="851" w:type="dxa"/>
          </w:tcPr>
          <w:p w:rsidR="00786F5F" w:rsidRPr="005D5566" w:rsidRDefault="00687FC1" w:rsidP="00F97892">
            <w:pPr>
              <w:rPr>
                <w:lang w:val="en-US"/>
              </w:rPr>
            </w:pPr>
            <w:r>
              <w:rPr>
                <w:lang w:val="en-US"/>
              </w:rPr>
              <w:t>1.0</w:t>
            </w:r>
          </w:p>
        </w:tc>
        <w:tc>
          <w:tcPr>
            <w:tcW w:w="1417" w:type="dxa"/>
          </w:tcPr>
          <w:p w:rsidR="00786F5F" w:rsidRPr="005D5566" w:rsidRDefault="0023525F" w:rsidP="00F97892">
            <w:pPr>
              <w:rPr>
                <w:lang w:val="en-US"/>
              </w:rPr>
            </w:pPr>
            <w:r>
              <w:rPr>
                <w:lang w:val="en-US"/>
              </w:rPr>
              <w:t>24/05/2016</w:t>
            </w:r>
          </w:p>
        </w:tc>
        <w:tc>
          <w:tcPr>
            <w:tcW w:w="2835" w:type="dxa"/>
          </w:tcPr>
          <w:p w:rsidR="00786F5F" w:rsidRPr="005D5566" w:rsidRDefault="00687FC1" w:rsidP="00F97892">
            <w:pPr>
              <w:rPr>
                <w:lang w:val="en-US"/>
              </w:rPr>
            </w:pPr>
            <w:r>
              <w:rPr>
                <w:lang w:val="en-US"/>
              </w:rPr>
              <w:t>First Draft</w:t>
            </w:r>
          </w:p>
        </w:tc>
        <w:tc>
          <w:tcPr>
            <w:tcW w:w="1418" w:type="dxa"/>
          </w:tcPr>
          <w:p w:rsidR="00786F5F" w:rsidRPr="005D5566" w:rsidRDefault="0023525F" w:rsidP="00F97892">
            <w:pPr>
              <w:rPr>
                <w:lang w:val="en-US"/>
              </w:rPr>
            </w:pPr>
            <w:r>
              <w:rPr>
                <w:lang w:val="en-US"/>
              </w:rPr>
              <w:t>Ben Shi</w:t>
            </w:r>
          </w:p>
        </w:tc>
        <w:tc>
          <w:tcPr>
            <w:tcW w:w="1417" w:type="dxa"/>
          </w:tcPr>
          <w:p w:rsidR="00786F5F" w:rsidRPr="005D5566" w:rsidRDefault="002C0E14" w:rsidP="00F97892">
            <w:pPr>
              <w:rPr>
                <w:lang w:val="en-US"/>
              </w:rPr>
            </w:pPr>
            <w:r>
              <w:rPr>
                <w:lang w:val="en-US"/>
              </w:rPr>
              <w:t>Gareth Shaw</w:t>
            </w:r>
          </w:p>
        </w:tc>
        <w:tc>
          <w:tcPr>
            <w:tcW w:w="1560" w:type="dxa"/>
          </w:tcPr>
          <w:p w:rsidR="00786F5F" w:rsidRPr="005D5566" w:rsidRDefault="00786F5F" w:rsidP="00F97892">
            <w:pPr>
              <w:rPr>
                <w:lang w:val="en-US"/>
              </w:rPr>
            </w:pPr>
          </w:p>
        </w:tc>
      </w:tr>
      <w:tr w:rsidR="00535D2C" w:rsidRPr="005D5566" w:rsidTr="00B6288E">
        <w:tc>
          <w:tcPr>
            <w:tcW w:w="851" w:type="dxa"/>
          </w:tcPr>
          <w:p w:rsidR="00535D2C" w:rsidRPr="005D5566" w:rsidRDefault="00EA284B" w:rsidP="00F97892">
            <w:r>
              <w:t>1.1</w:t>
            </w:r>
          </w:p>
        </w:tc>
        <w:tc>
          <w:tcPr>
            <w:tcW w:w="1417" w:type="dxa"/>
          </w:tcPr>
          <w:p w:rsidR="00535D2C" w:rsidRPr="005D5566" w:rsidRDefault="00EA284B" w:rsidP="00F97892">
            <w:r>
              <w:t>09/06/2016</w:t>
            </w:r>
          </w:p>
        </w:tc>
        <w:tc>
          <w:tcPr>
            <w:tcW w:w="2835" w:type="dxa"/>
          </w:tcPr>
          <w:p w:rsidR="00535D2C" w:rsidRPr="005D5566" w:rsidRDefault="00EA284B" w:rsidP="00F97892">
            <w:r>
              <w:t>Draft</w:t>
            </w:r>
          </w:p>
        </w:tc>
        <w:tc>
          <w:tcPr>
            <w:tcW w:w="1418" w:type="dxa"/>
          </w:tcPr>
          <w:p w:rsidR="00535D2C" w:rsidRPr="005D5566" w:rsidRDefault="00EA284B" w:rsidP="00F97892">
            <w:r>
              <w:t>Ben Shi</w:t>
            </w:r>
          </w:p>
        </w:tc>
        <w:tc>
          <w:tcPr>
            <w:tcW w:w="1417" w:type="dxa"/>
          </w:tcPr>
          <w:p w:rsidR="00535D2C" w:rsidRPr="005D5566" w:rsidRDefault="00535D2C" w:rsidP="00F97892"/>
        </w:tc>
        <w:tc>
          <w:tcPr>
            <w:tcW w:w="1560" w:type="dxa"/>
          </w:tcPr>
          <w:p w:rsidR="00535D2C" w:rsidRPr="005D5566" w:rsidRDefault="00535D2C" w:rsidP="00F97892"/>
        </w:tc>
      </w:tr>
      <w:tr w:rsidR="00535D2C" w:rsidRPr="005D5566" w:rsidTr="00B6288E">
        <w:tc>
          <w:tcPr>
            <w:tcW w:w="851" w:type="dxa"/>
          </w:tcPr>
          <w:p w:rsidR="00535D2C" w:rsidRPr="005D5566" w:rsidRDefault="00535D2C" w:rsidP="00F97892"/>
        </w:tc>
        <w:tc>
          <w:tcPr>
            <w:tcW w:w="1417" w:type="dxa"/>
          </w:tcPr>
          <w:p w:rsidR="00535D2C" w:rsidRPr="005D5566" w:rsidRDefault="00535D2C" w:rsidP="00F97892"/>
        </w:tc>
        <w:tc>
          <w:tcPr>
            <w:tcW w:w="2835" w:type="dxa"/>
          </w:tcPr>
          <w:p w:rsidR="00535D2C" w:rsidRPr="005D5566" w:rsidRDefault="00535D2C" w:rsidP="00F97892"/>
        </w:tc>
        <w:tc>
          <w:tcPr>
            <w:tcW w:w="1418" w:type="dxa"/>
          </w:tcPr>
          <w:p w:rsidR="00535D2C" w:rsidRPr="005D5566" w:rsidRDefault="00535D2C" w:rsidP="00F97892"/>
        </w:tc>
        <w:tc>
          <w:tcPr>
            <w:tcW w:w="1417" w:type="dxa"/>
          </w:tcPr>
          <w:p w:rsidR="00535D2C" w:rsidRPr="005D5566" w:rsidRDefault="00535D2C" w:rsidP="00F97892"/>
        </w:tc>
        <w:tc>
          <w:tcPr>
            <w:tcW w:w="1560" w:type="dxa"/>
          </w:tcPr>
          <w:p w:rsidR="00535D2C" w:rsidRPr="005D5566" w:rsidRDefault="00535D2C" w:rsidP="00F97892"/>
        </w:tc>
      </w:tr>
      <w:tr w:rsidR="00535D2C" w:rsidRPr="005D5566" w:rsidTr="00B6288E">
        <w:tc>
          <w:tcPr>
            <w:tcW w:w="851" w:type="dxa"/>
          </w:tcPr>
          <w:p w:rsidR="00535D2C" w:rsidRPr="005D5566" w:rsidRDefault="00535D2C" w:rsidP="00F97892"/>
        </w:tc>
        <w:tc>
          <w:tcPr>
            <w:tcW w:w="1417" w:type="dxa"/>
          </w:tcPr>
          <w:p w:rsidR="00535D2C" w:rsidRPr="005D5566" w:rsidRDefault="00535D2C" w:rsidP="00F97892"/>
        </w:tc>
        <w:tc>
          <w:tcPr>
            <w:tcW w:w="2835" w:type="dxa"/>
          </w:tcPr>
          <w:p w:rsidR="00535D2C" w:rsidRPr="005D5566" w:rsidRDefault="00535D2C" w:rsidP="00F97892"/>
        </w:tc>
        <w:tc>
          <w:tcPr>
            <w:tcW w:w="1418" w:type="dxa"/>
          </w:tcPr>
          <w:p w:rsidR="00535D2C" w:rsidRPr="005D5566" w:rsidRDefault="00535D2C" w:rsidP="00F97892"/>
        </w:tc>
        <w:tc>
          <w:tcPr>
            <w:tcW w:w="1417" w:type="dxa"/>
          </w:tcPr>
          <w:p w:rsidR="00535D2C" w:rsidRPr="005D5566" w:rsidRDefault="00535D2C" w:rsidP="00F97892"/>
        </w:tc>
        <w:tc>
          <w:tcPr>
            <w:tcW w:w="1560" w:type="dxa"/>
          </w:tcPr>
          <w:p w:rsidR="00535D2C" w:rsidRPr="005D5566" w:rsidRDefault="00535D2C" w:rsidP="00F97892"/>
        </w:tc>
      </w:tr>
    </w:tbl>
    <w:p w:rsidR="0002641D" w:rsidRPr="005D5566" w:rsidRDefault="0002641D" w:rsidP="00F22245">
      <w:pPr>
        <w:pStyle w:val="Addresstitle"/>
      </w:pPr>
    </w:p>
    <w:p w:rsidR="00D01F67" w:rsidRPr="005D5566" w:rsidRDefault="00D01F67" w:rsidP="00F22245"/>
    <w:p w:rsidR="00D01F67" w:rsidRPr="005D5566" w:rsidRDefault="00D01F67" w:rsidP="00F22245"/>
    <w:p w:rsidR="00D01F67" w:rsidRPr="005D5566" w:rsidRDefault="00D01F67" w:rsidP="00F22245"/>
    <w:p w:rsidR="00712F16" w:rsidRDefault="00712F16">
      <w:pPr>
        <w:keepLines w:val="0"/>
        <w:spacing w:before="0" w:after="200" w:line="276" w:lineRule="auto"/>
        <w:rPr>
          <w:color w:val="46166B"/>
        </w:rPr>
      </w:pPr>
    </w:p>
    <w:p w:rsidR="00F22245" w:rsidRDefault="00F22245">
      <w:pPr>
        <w:keepLines w:val="0"/>
        <w:spacing w:before="0" w:after="200" w:line="276" w:lineRule="auto"/>
        <w:rPr>
          <w:color w:val="46166B"/>
          <w:sz w:val="26"/>
          <w:szCs w:val="26"/>
          <w:lang w:val="en-US"/>
        </w:rPr>
      </w:pPr>
      <w:r>
        <w:rPr>
          <w:color w:val="46166B"/>
        </w:rPr>
        <w:br w:type="page"/>
      </w:r>
    </w:p>
    <w:p w:rsidR="00D01F67" w:rsidRPr="005D5566" w:rsidRDefault="00D01F67" w:rsidP="00F22245">
      <w:pPr>
        <w:pStyle w:val="Address"/>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CC3EE5">
        <w:trPr>
          <w:trHeight w:val="3495"/>
        </w:trPr>
        <w:tc>
          <w:tcPr>
            <w:tcW w:w="2376" w:type="dxa"/>
          </w:tcPr>
          <w:p w:rsidR="007316CB" w:rsidRDefault="007316CB" w:rsidP="00CC3EE5">
            <w:pPr>
              <w:pStyle w:val="Addresstitle"/>
              <w:spacing w:line="276" w:lineRule="auto"/>
              <w:rPr>
                <w:sz w:val="22"/>
              </w:rPr>
            </w:pPr>
            <w:r>
              <w:rPr>
                <w:sz w:val="22"/>
              </w:rPr>
              <w:t>Allocate Software plc</w:t>
            </w:r>
          </w:p>
          <w:p w:rsidR="007316CB" w:rsidRDefault="007316CB" w:rsidP="00CC3EE5">
            <w:pPr>
              <w:pStyle w:val="Addresstitle"/>
              <w:spacing w:line="276" w:lineRule="auto"/>
            </w:pPr>
            <w:r>
              <w:rPr>
                <w:sz w:val="22"/>
              </w:rPr>
              <w:t>Corporate Head Office</w:t>
            </w:r>
            <w:r>
              <w:tab/>
            </w:r>
          </w:p>
          <w:p w:rsidR="007316CB" w:rsidRDefault="007316CB" w:rsidP="00CC3EE5">
            <w:pPr>
              <w:pStyle w:val="Address"/>
              <w:spacing w:line="276" w:lineRule="auto"/>
            </w:pPr>
            <w:r w:rsidRPr="00413F37">
              <w:t xml:space="preserve">1 Church Road, </w:t>
            </w:r>
          </w:p>
          <w:p w:rsidR="007316CB" w:rsidRDefault="007316CB" w:rsidP="00CC3EE5">
            <w:pPr>
              <w:pStyle w:val="Address"/>
              <w:spacing w:line="276" w:lineRule="auto"/>
            </w:pPr>
            <w:r w:rsidRPr="00413F37">
              <w:t xml:space="preserve">Richmond, </w:t>
            </w:r>
          </w:p>
          <w:p w:rsidR="007316CB" w:rsidRDefault="007316CB" w:rsidP="00CC3EE5">
            <w:pPr>
              <w:pStyle w:val="Address"/>
              <w:spacing w:line="276" w:lineRule="auto"/>
            </w:pPr>
            <w:r>
              <w:t>TW9 2</w:t>
            </w:r>
            <w:r w:rsidRPr="00413F37">
              <w:t>QE</w:t>
            </w:r>
            <w:r>
              <w:t xml:space="preserve"> </w:t>
            </w:r>
          </w:p>
          <w:p w:rsidR="007316CB" w:rsidRDefault="007316CB" w:rsidP="00CC3EE5">
            <w:pPr>
              <w:pStyle w:val="Address"/>
              <w:spacing w:line="276" w:lineRule="auto"/>
            </w:pPr>
            <w:r>
              <w:br/>
              <w:t>Tel. +44 (0)20 7355 5555</w:t>
            </w:r>
          </w:p>
          <w:p w:rsidR="007316CB" w:rsidRPr="005D5566" w:rsidRDefault="007316CB" w:rsidP="00CC3EE5">
            <w:pPr>
              <w:pStyle w:val="Address"/>
            </w:pPr>
            <w:r>
              <w:t>Fax +44 (0)20 7355 5588</w:t>
            </w:r>
          </w:p>
        </w:tc>
        <w:tc>
          <w:tcPr>
            <w:tcW w:w="2410" w:type="dxa"/>
          </w:tcPr>
          <w:p w:rsidR="007316CB" w:rsidRDefault="007316CB" w:rsidP="00CC3EE5">
            <w:pPr>
              <w:pStyle w:val="Addresssubtitle"/>
              <w:spacing w:line="276" w:lineRule="auto"/>
            </w:pPr>
            <w:r>
              <w:t>UK Regional Office</w:t>
            </w:r>
          </w:p>
          <w:p w:rsidR="007316CB" w:rsidRDefault="007316CB" w:rsidP="00CC3EE5">
            <w:pPr>
              <w:pStyle w:val="Address"/>
              <w:spacing w:line="276" w:lineRule="auto"/>
            </w:pPr>
            <w:r>
              <w:t>Compass House</w:t>
            </w:r>
          </w:p>
          <w:p w:rsidR="007316CB" w:rsidRDefault="007316CB" w:rsidP="00CC3EE5">
            <w:pPr>
              <w:pStyle w:val="Address"/>
              <w:spacing w:line="276" w:lineRule="auto"/>
            </w:pPr>
            <w:r>
              <w:t>The Point</w:t>
            </w:r>
          </w:p>
          <w:p w:rsidR="007316CB" w:rsidRDefault="007316CB" w:rsidP="00CC3EE5">
            <w:pPr>
              <w:pStyle w:val="Address"/>
              <w:spacing w:line="276" w:lineRule="auto"/>
            </w:pPr>
            <w:r>
              <w:t>Coach Road</w:t>
            </w:r>
          </w:p>
          <w:p w:rsidR="007316CB" w:rsidRDefault="007316CB" w:rsidP="00CC3EE5">
            <w:pPr>
              <w:pStyle w:val="Address"/>
              <w:spacing w:line="276" w:lineRule="auto"/>
            </w:pPr>
            <w:proofErr w:type="spellStart"/>
            <w:r>
              <w:t>Shireoaks</w:t>
            </w:r>
            <w:proofErr w:type="spellEnd"/>
          </w:p>
          <w:p w:rsidR="007316CB" w:rsidRDefault="007316CB" w:rsidP="00CC3EE5">
            <w:pPr>
              <w:pStyle w:val="Address"/>
              <w:spacing w:line="276" w:lineRule="auto"/>
            </w:pPr>
            <w:proofErr w:type="spellStart"/>
            <w:r>
              <w:t>Worksop</w:t>
            </w:r>
            <w:proofErr w:type="spellEnd"/>
          </w:p>
          <w:p w:rsidR="007316CB" w:rsidRDefault="007316CB" w:rsidP="00CC3EE5">
            <w:pPr>
              <w:pStyle w:val="Address"/>
              <w:spacing w:line="276" w:lineRule="auto"/>
            </w:pPr>
            <w:r>
              <w:t xml:space="preserve">NOTTS </w:t>
            </w:r>
            <w:r>
              <w:br/>
              <w:t xml:space="preserve">S81 8BW  </w:t>
            </w:r>
          </w:p>
          <w:p w:rsidR="007316CB" w:rsidRDefault="007316CB" w:rsidP="00CC3EE5">
            <w:pPr>
              <w:pStyle w:val="Address"/>
              <w:spacing w:line="276" w:lineRule="auto"/>
            </w:pPr>
            <w:r>
              <w:br/>
              <w:t>Tel. +44 (01909) 506276</w:t>
            </w:r>
          </w:p>
          <w:p w:rsidR="007316CB" w:rsidRPr="005D5566" w:rsidRDefault="007316CB" w:rsidP="00CC3EE5">
            <w:pPr>
              <w:pStyle w:val="Address"/>
            </w:pPr>
            <w:r>
              <w:t>Fax +44 (01909) 478165</w:t>
            </w:r>
          </w:p>
        </w:tc>
        <w:tc>
          <w:tcPr>
            <w:tcW w:w="2514" w:type="dxa"/>
          </w:tcPr>
          <w:p w:rsidR="007316CB" w:rsidRDefault="007316CB" w:rsidP="00CC3EE5">
            <w:pPr>
              <w:pStyle w:val="Addresssubtitle"/>
              <w:spacing w:line="276" w:lineRule="auto"/>
            </w:pPr>
            <w:r>
              <w:t>UK Regional Office</w:t>
            </w:r>
          </w:p>
          <w:p w:rsidR="007316CB" w:rsidRDefault="007316CB" w:rsidP="00CC3EE5">
            <w:pPr>
              <w:pStyle w:val="Address"/>
              <w:spacing w:line="276" w:lineRule="auto"/>
            </w:pPr>
            <w:r>
              <w:t>Unit 5 Kings Meadow</w:t>
            </w:r>
          </w:p>
          <w:p w:rsidR="007316CB" w:rsidRDefault="007316CB" w:rsidP="00CC3EE5">
            <w:pPr>
              <w:pStyle w:val="Address"/>
              <w:spacing w:line="276" w:lineRule="auto"/>
            </w:pPr>
            <w:r>
              <w:t xml:space="preserve">Ferry </w:t>
            </w:r>
            <w:proofErr w:type="spellStart"/>
            <w:r>
              <w:t>Hinksey</w:t>
            </w:r>
            <w:proofErr w:type="spellEnd"/>
            <w:r>
              <w:t xml:space="preserve"> Road</w:t>
            </w:r>
          </w:p>
          <w:p w:rsidR="007316CB" w:rsidRDefault="007316CB" w:rsidP="00CC3EE5">
            <w:pPr>
              <w:pStyle w:val="Address"/>
              <w:spacing w:line="276" w:lineRule="auto"/>
            </w:pPr>
            <w:r>
              <w:t>Oxford</w:t>
            </w:r>
          </w:p>
          <w:p w:rsidR="007316CB" w:rsidRDefault="007316CB" w:rsidP="00CC3EE5">
            <w:pPr>
              <w:pStyle w:val="Address"/>
              <w:spacing w:line="276" w:lineRule="auto"/>
            </w:pPr>
            <w:r>
              <w:t>OX2 0DP</w:t>
            </w:r>
          </w:p>
          <w:p w:rsidR="007316CB" w:rsidRDefault="007316CB" w:rsidP="00CC3EE5">
            <w:pPr>
              <w:pStyle w:val="Address"/>
              <w:spacing w:line="276" w:lineRule="auto"/>
            </w:pPr>
          </w:p>
          <w:p w:rsidR="007316CB" w:rsidRDefault="007316CB" w:rsidP="00CC3EE5">
            <w:pPr>
              <w:pStyle w:val="Address"/>
              <w:spacing w:line="276" w:lineRule="auto"/>
            </w:pPr>
            <w:r>
              <w:t>Tel: + 44 3300 881 757</w:t>
            </w:r>
          </w:p>
          <w:p w:rsidR="007316CB" w:rsidRPr="00AE6DFB" w:rsidRDefault="007316CB" w:rsidP="00CC3EE5">
            <w:pPr>
              <w:pStyle w:val="Address"/>
            </w:pPr>
            <w:r>
              <w:t>Fax: +44 8715 289 031</w:t>
            </w:r>
          </w:p>
        </w:tc>
        <w:tc>
          <w:tcPr>
            <w:tcW w:w="2271" w:type="dxa"/>
          </w:tcPr>
          <w:p w:rsidR="007316CB" w:rsidRDefault="007316CB" w:rsidP="00CC3EE5">
            <w:pPr>
              <w:pStyle w:val="Addresssubtitle"/>
              <w:spacing w:line="276" w:lineRule="auto"/>
            </w:pPr>
            <w:r>
              <w:t>UK Regional Office</w:t>
            </w:r>
          </w:p>
          <w:p w:rsidR="007316CB" w:rsidRDefault="007316CB" w:rsidP="00CC3EE5">
            <w:pPr>
              <w:pStyle w:val="Address"/>
              <w:spacing w:line="276" w:lineRule="auto"/>
            </w:pPr>
            <w:r>
              <w:t>The Innovation Centre 2</w:t>
            </w:r>
          </w:p>
          <w:p w:rsidR="007316CB" w:rsidRDefault="007316CB" w:rsidP="00CC3EE5">
            <w:pPr>
              <w:pStyle w:val="Address"/>
              <w:spacing w:line="276" w:lineRule="auto"/>
            </w:pPr>
            <w:proofErr w:type="spellStart"/>
            <w:r>
              <w:t>Keele</w:t>
            </w:r>
            <w:proofErr w:type="spellEnd"/>
            <w:r>
              <w:t xml:space="preserve"> University Science Park</w:t>
            </w:r>
          </w:p>
          <w:p w:rsidR="007316CB" w:rsidRDefault="007316CB" w:rsidP="00CC3EE5">
            <w:pPr>
              <w:pStyle w:val="Address"/>
              <w:spacing w:line="276" w:lineRule="auto"/>
            </w:pPr>
            <w:r>
              <w:t>2nd Floor IC3,</w:t>
            </w:r>
          </w:p>
          <w:p w:rsidR="007316CB" w:rsidRDefault="007316CB" w:rsidP="00CC3EE5">
            <w:pPr>
              <w:pStyle w:val="Address"/>
              <w:spacing w:line="276" w:lineRule="auto"/>
            </w:pPr>
            <w:proofErr w:type="spellStart"/>
            <w:r>
              <w:t>Keele</w:t>
            </w:r>
            <w:proofErr w:type="spellEnd"/>
          </w:p>
          <w:p w:rsidR="007316CB" w:rsidRDefault="007316CB" w:rsidP="00CC3EE5">
            <w:pPr>
              <w:pStyle w:val="Address"/>
              <w:spacing w:line="276" w:lineRule="auto"/>
            </w:pPr>
            <w:r>
              <w:t>Staffordshire</w:t>
            </w:r>
          </w:p>
          <w:p w:rsidR="007316CB" w:rsidRDefault="007316CB" w:rsidP="00CC3EE5">
            <w:pPr>
              <w:pStyle w:val="Address"/>
              <w:spacing w:line="276" w:lineRule="auto"/>
            </w:pPr>
            <w:r>
              <w:t>ST5 5NP</w:t>
            </w:r>
            <w:r>
              <w:br/>
            </w:r>
          </w:p>
          <w:p w:rsidR="007316CB" w:rsidRPr="005D5566" w:rsidRDefault="007316CB" w:rsidP="00CC3EE5">
            <w:pPr>
              <w:pStyle w:val="Address"/>
            </w:pPr>
            <w:r>
              <w:t>Tel. +44 (0) 1782 667001</w:t>
            </w:r>
            <w:r>
              <w:br/>
            </w:r>
            <w:r>
              <w:br/>
              <w:t>Fax +44 (0) 1782 667009</w:t>
            </w:r>
          </w:p>
        </w:tc>
      </w:tr>
      <w:tr w:rsidR="007316CB" w:rsidRPr="005D5566" w:rsidTr="00CC3EE5">
        <w:trPr>
          <w:trHeight w:val="3691"/>
        </w:trPr>
        <w:tc>
          <w:tcPr>
            <w:tcW w:w="2376" w:type="dxa"/>
          </w:tcPr>
          <w:p w:rsidR="00347086" w:rsidRDefault="00347086" w:rsidP="00CC3EE5">
            <w:pPr>
              <w:pStyle w:val="Addresssubtitle"/>
              <w:spacing w:line="276" w:lineRule="auto"/>
            </w:pPr>
          </w:p>
          <w:p w:rsidR="007316CB" w:rsidRDefault="007316CB" w:rsidP="00CC3EE5">
            <w:pPr>
              <w:pStyle w:val="Addresssubtitle"/>
              <w:spacing w:line="276" w:lineRule="auto"/>
            </w:pPr>
            <w:r>
              <w:t>Time Care AB</w:t>
            </w:r>
          </w:p>
          <w:p w:rsidR="007316CB" w:rsidRDefault="007316CB" w:rsidP="00CC3EE5">
            <w:pPr>
              <w:pStyle w:val="Addresssubtitle"/>
              <w:spacing w:line="276" w:lineRule="auto"/>
            </w:pPr>
            <w:r>
              <w:t>Swedish Head Office</w:t>
            </w:r>
            <w:r>
              <w:tab/>
            </w:r>
          </w:p>
          <w:p w:rsidR="007316CB" w:rsidRDefault="007316CB" w:rsidP="00CC3EE5">
            <w:pPr>
              <w:pStyle w:val="Address"/>
              <w:spacing w:line="276" w:lineRule="auto"/>
            </w:pPr>
            <w:proofErr w:type="spellStart"/>
            <w:r>
              <w:t>Franzéngatan</w:t>
            </w:r>
            <w:proofErr w:type="spellEnd"/>
            <w:r>
              <w:t xml:space="preserve"> 3 3tr</w:t>
            </w:r>
          </w:p>
          <w:p w:rsidR="007316CB" w:rsidRDefault="007316CB" w:rsidP="00CC3EE5">
            <w:pPr>
              <w:pStyle w:val="Address"/>
              <w:spacing w:line="276" w:lineRule="auto"/>
            </w:pPr>
            <w:r>
              <w:t>112 51 Stockholm</w:t>
            </w:r>
          </w:p>
          <w:p w:rsidR="007316CB" w:rsidRDefault="007316CB" w:rsidP="00CC3EE5">
            <w:pPr>
              <w:pStyle w:val="Address"/>
              <w:spacing w:line="276" w:lineRule="auto"/>
            </w:pPr>
            <w:r>
              <w:br/>
            </w:r>
          </w:p>
          <w:p w:rsidR="007316CB" w:rsidRDefault="007316CB" w:rsidP="00CC3EE5">
            <w:pPr>
              <w:pStyle w:val="Address"/>
              <w:spacing w:line="276" w:lineRule="auto"/>
            </w:pPr>
            <w:r>
              <w:t>Tel: +46 8 5055 1800</w:t>
            </w:r>
          </w:p>
          <w:p w:rsidR="007316CB" w:rsidRPr="005D5566" w:rsidRDefault="007316CB" w:rsidP="00CC3EE5">
            <w:pPr>
              <w:pStyle w:val="Address"/>
            </w:pPr>
            <w:r>
              <w:t>Fax: +46 8 5055 1899</w:t>
            </w:r>
          </w:p>
        </w:tc>
        <w:tc>
          <w:tcPr>
            <w:tcW w:w="2410" w:type="dxa"/>
          </w:tcPr>
          <w:p w:rsidR="00347086" w:rsidRDefault="00347086" w:rsidP="00CC3EE5">
            <w:pPr>
              <w:pStyle w:val="Addresssubtitle"/>
              <w:spacing w:line="276" w:lineRule="auto"/>
            </w:pPr>
          </w:p>
          <w:p w:rsidR="007316CB" w:rsidRDefault="007316CB" w:rsidP="00CC3EE5">
            <w:pPr>
              <w:pStyle w:val="Addresssubtitle"/>
              <w:spacing w:line="276" w:lineRule="auto"/>
            </w:pPr>
            <w:r>
              <w:t>Time Care AB</w:t>
            </w:r>
          </w:p>
          <w:p w:rsidR="007316CB" w:rsidRDefault="007316CB" w:rsidP="00CC3EE5">
            <w:pPr>
              <w:pStyle w:val="Addresssubtitle"/>
              <w:spacing w:line="276" w:lineRule="auto"/>
            </w:pPr>
            <w:r>
              <w:t>Swedish Regional Office</w:t>
            </w:r>
            <w:r>
              <w:tab/>
            </w:r>
          </w:p>
          <w:p w:rsidR="007316CB" w:rsidRDefault="007316CB" w:rsidP="00CC3EE5">
            <w:pPr>
              <w:pStyle w:val="Address"/>
              <w:spacing w:line="276" w:lineRule="auto"/>
            </w:pPr>
            <w:proofErr w:type="spellStart"/>
            <w:r>
              <w:t>Kronhusgatan</w:t>
            </w:r>
            <w:proofErr w:type="spellEnd"/>
            <w:r>
              <w:t xml:space="preserve"> 11</w:t>
            </w:r>
          </w:p>
          <w:p w:rsidR="007316CB" w:rsidRDefault="007316CB" w:rsidP="00CC3EE5">
            <w:pPr>
              <w:pStyle w:val="Address"/>
              <w:spacing w:line="276" w:lineRule="auto"/>
            </w:pPr>
            <w:r>
              <w:t xml:space="preserve">411 05 </w:t>
            </w:r>
            <w:proofErr w:type="spellStart"/>
            <w:r>
              <w:t>Göteborg</w:t>
            </w:r>
            <w:proofErr w:type="spellEnd"/>
          </w:p>
          <w:p w:rsidR="007316CB" w:rsidRDefault="007316CB" w:rsidP="00CC3EE5">
            <w:pPr>
              <w:pStyle w:val="Address"/>
              <w:spacing w:line="276" w:lineRule="auto"/>
            </w:pPr>
          </w:p>
          <w:p w:rsidR="007316CB" w:rsidRDefault="007316CB" w:rsidP="00CC3EE5">
            <w:pPr>
              <w:pStyle w:val="Address"/>
              <w:spacing w:line="276" w:lineRule="auto"/>
            </w:pPr>
            <w:r>
              <w:t>Tel: +46 (0) 31 724 28 80</w:t>
            </w:r>
          </w:p>
          <w:p w:rsidR="007316CB" w:rsidRDefault="007316CB" w:rsidP="00CC3EE5">
            <w:pPr>
              <w:pStyle w:val="Address"/>
              <w:spacing w:line="276" w:lineRule="auto"/>
            </w:pPr>
            <w:r>
              <w:t>Fax: +46 (0) 31 724 27 01</w:t>
            </w:r>
          </w:p>
          <w:p w:rsidR="007316CB" w:rsidRPr="005D5566" w:rsidRDefault="007316CB" w:rsidP="00CC3EE5">
            <w:pPr>
              <w:pStyle w:val="Address"/>
            </w:pPr>
          </w:p>
        </w:tc>
        <w:tc>
          <w:tcPr>
            <w:tcW w:w="2514" w:type="dxa"/>
          </w:tcPr>
          <w:p w:rsidR="00347086" w:rsidRDefault="00347086" w:rsidP="00CC3EE5">
            <w:pPr>
              <w:pStyle w:val="Addresssubtitle"/>
              <w:spacing w:line="276" w:lineRule="auto"/>
            </w:pPr>
          </w:p>
          <w:p w:rsidR="007316CB" w:rsidRDefault="007316CB" w:rsidP="00CC3EE5">
            <w:pPr>
              <w:pStyle w:val="Addresssubtitle"/>
              <w:spacing w:line="276" w:lineRule="auto"/>
            </w:pPr>
            <w:r>
              <w:t>Allocate Software PTY Ltd</w:t>
            </w:r>
          </w:p>
          <w:p w:rsidR="007316CB" w:rsidRDefault="007316CB" w:rsidP="00CC3EE5">
            <w:pPr>
              <w:pStyle w:val="Addresssubtitle"/>
              <w:spacing w:line="276" w:lineRule="auto"/>
            </w:pPr>
            <w:r>
              <w:t>Australian Head Office</w:t>
            </w:r>
            <w:r>
              <w:tab/>
            </w:r>
          </w:p>
          <w:p w:rsidR="007316CB" w:rsidRDefault="007316CB" w:rsidP="00CC3EE5">
            <w:pPr>
              <w:pStyle w:val="Address"/>
              <w:spacing w:line="276" w:lineRule="auto"/>
            </w:pPr>
            <w:r>
              <w:t>Suite 2, Level 13,</w:t>
            </w:r>
          </w:p>
          <w:p w:rsidR="007316CB" w:rsidRDefault="007316CB" w:rsidP="00CC3EE5">
            <w:pPr>
              <w:pStyle w:val="Address"/>
              <w:spacing w:line="276" w:lineRule="auto"/>
            </w:pPr>
            <w:r>
              <w:t>99 Mount St</w:t>
            </w:r>
          </w:p>
          <w:p w:rsidR="007316CB" w:rsidRDefault="007316CB" w:rsidP="00CC3EE5">
            <w:pPr>
              <w:pStyle w:val="Address"/>
              <w:spacing w:line="276" w:lineRule="auto"/>
            </w:pPr>
            <w:r>
              <w:t>North Sydney  NSW  2060</w:t>
            </w:r>
            <w:r>
              <w:br/>
              <w:t>Australia</w:t>
            </w:r>
            <w:r>
              <w:br/>
            </w:r>
            <w:r>
              <w:br/>
              <w:t>Tel. 1300 767 837</w:t>
            </w:r>
            <w:r>
              <w:br/>
              <w:t>or +61 (0) 3 9534 4477</w:t>
            </w:r>
          </w:p>
          <w:p w:rsidR="007316CB" w:rsidRPr="00AE6DFB" w:rsidRDefault="007316CB" w:rsidP="00CC3EE5">
            <w:pPr>
              <w:pStyle w:val="Address"/>
            </w:pPr>
          </w:p>
        </w:tc>
        <w:tc>
          <w:tcPr>
            <w:tcW w:w="2271" w:type="dxa"/>
          </w:tcPr>
          <w:p w:rsidR="00347086" w:rsidRDefault="00347086" w:rsidP="00CC3EE5">
            <w:pPr>
              <w:pStyle w:val="Addresssubtitle"/>
              <w:spacing w:line="276" w:lineRule="auto"/>
            </w:pPr>
          </w:p>
          <w:p w:rsidR="007316CB" w:rsidRDefault="007316CB" w:rsidP="00CC3EE5">
            <w:pPr>
              <w:pStyle w:val="Addresssubtitle"/>
              <w:spacing w:line="276" w:lineRule="auto"/>
            </w:pPr>
            <w:r>
              <w:t>Allocate Software PTY Ltd</w:t>
            </w:r>
          </w:p>
          <w:p w:rsidR="007316CB" w:rsidRDefault="007316CB" w:rsidP="00CC3EE5">
            <w:pPr>
              <w:pStyle w:val="Addresssubtitle"/>
              <w:spacing w:line="276" w:lineRule="auto"/>
            </w:pPr>
            <w:r>
              <w:t>Australian regional Office</w:t>
            </w:r>
            <w:r>
              <w:tab/>
            </w:r>
          </w:p>
          <w:p w:rsidR="007316CB" w:rsidRPr="00415FCF" w:rsidRDefault="007316CB" w:rsidP="00CC3EE5">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CC3EE5">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CC3EE5">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CC3EE5">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E90693"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sectPr w:rsidR="00D01F67"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693" w:rsidRDefault="00E90693" w:rsidP="00F97892">
      <w:r>
        <w:separator/>
      </w:r>
    </w:p>
  </w:endnote>
  <w:endnote w:type="continuationSeparator" w:id="0">
    <w:p w:rsidR="00E90693" w:rsidRDefault="00E90693"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75" w:rsidRDefault="00611C75" w:rsidP="00C05920">
    <w:pPr>
      <w:pStyle w:val="Footer"/>
    </w:pPr>
    <w:r>
      <w:fldChar w:fldCharType="begin"/>
    </w:r>
    <w:r>
      <w:instrText xml:space="preserve">PAGE  </w:instrText>
    </w:r>
    <w:r>
      <w:fldChar w:fldCharType="end"/>
    </w:r>
  </w:p>
  <w:p w:rsidR="00611C75" w:rsidRDefault="00611C75"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75" w:rsidRPr="002349F7" w:rsidRDefault="00611C75" w:rsidP="00C05920">
    <w:pPr>
      <w:pStyle w:val="Footer"/>
    </w:pPr>
    <w:r>
      <w:tab/>
    </w:r>
  </w:p>
  <w:p w:rsidR="00611C75" w:rsidRPr="00CF66DF" w:rsidRDefault="00611C75"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75" w:rsidRPr="00C05920" w:rsidRDefault="00611C75" w:rsidP="00C05920">
    <w:pPr>
      <w:pStyle w:val="Footer"/>
    </w:pPr>
    <w:r w:rsidRPr="00C05920">
      <w:t xml:space="preserve">Version:  </w:t>
    </w:r>
    <w:r w:rsidR="00945286">
      <w:t>1.1</w:t>
    </w:r>
    <w:r w:rsidRPr="00C05920">
      <w:tab/>
    </w:r>
    <w:r>
      <w:t>Report Specification</w:t>
    </w:r>
    <w:sdt>
      <w:sdtPr>
        <w:id w:val="-665556737"/>
        <w:docPartObj>
          <w:docPartGallery w:val="Page Numbers (Top of Page)"/>
          <w:docPartUnique/>
        </w:docPartObj>
      </w:sdtPr>
      <w:sdtEndPr/>
      <w:sdtContent>
        <w:r>
          <w:tab/>
        </w:r>
        <w:r w:rsidRPr="00C9729B">
          <w:t xml:space="preserve">Page </w:t>
        </w:r>
        <w:r w:rsidRPr="00C9729B">
          <w:fldChar w:fldCharType="begin"/>
        </w:r>
        <w:r w:rsidRPr="00C9729B">
          <w:instrText xml:space="preserve"> PAGE  \* Arabic  \* MERGEFORMAT </w:instrText>
        </w:r>
        <w:r w:rsidRPr="00C9729B">
          <w:fldChar w:fldCharType="separate"/>
        </w:r>
        <w:r w:rsidR="00A754B5">
          <w:rPr>
            <w:noProof/>
          </w:rPr>
          <w:t>9</w:t>
        </w:r>
        <w:r w:rsidRPr="00C9729B">
          <w:fldChar w:fldCharType="end"/>
        </w:r>
        <w:r w:rsidRPr="00C9729B">
          <w:t xml:space="preserve"> of </w:t>
        </w:r>
        <w:r>
          <w:fldChar w:fldCharType="begin"/>
        </w:r>
        <w:r>
          <w:instrText xml:space="preserve"> = </w:instrText>
        </w:r>
        <w:r>
          <w:fldChar w:fldCharType="begin"/>
        </w:r>
        <w:r>
          <w:instrText xml:space="preserve"> NUMPAGES </w:instrText>
        </w:r>
        <w:r>
          <w:fldChar w:fldCharType="separate"/>
        </w:r>
        <w:r w:rsidR="00A754B5">
          <w:rPr>
            <w:noProof/>
          </w:rPr>
          <w:instrText>10</w:instrText>
        </w:r>
        <w:r>
          <w:fldChar w:fldCharType="end"/>
        </w:r>
        <w:r>
          <w:instrText>-2</w:instrText>
        </w:r>
        <w:r>
          <w:fldChar w:fldCharType="separate"/>
        </w:r>
        <w:r w:rsidR="00A754B5">
          <w:rPr>
            <w:noProof/>
          </w:rPr>
          <w:t>8</w:t>
        </w:r>
        <w:r>
          <w:fldChar w:fldCharType="end"/>
        </w:r>
      </w:sdtContent>
    </w:sdt>
  </w:p>
  <w:p w:rsidR="00611C75" w:rsidRPr="002349F7" w:rsidRDefault="00611C75" w:rsidP="00C05920">
    <w:pPr>
      <w:pStyle w:val="Footer"/>
    </w:pPr>
    <w:r>
      <w:t xml:space="preserve">Issue Date: </w:t>
    </w:r>
    <w:r w:rsidR="00945286">
      <w:t>09/06</w:t>
    </w:r>
    <w:r>
      <w:t>/2016</w:t>
    </w:r>
    <w:r>
      <w:tab/>
    </w:r>
    <w:r w:rsidRPr="00C05920">
      <w:t>©</w:t>
    </w:r>
    <w:r>
      <w:t xml:space="preserve"> Copyright Allocate Software</w:t>
    </w:r>
    <w:r>
      <w:tab/>
    </w:r>
    <w:r>
      <w:tab/>
    </w:r>
  </w:p>
  <w:p w:rsidR="00611C75" w:rsidRPr="00CF66DF" w:rsidRDefault="00611C75"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693" w:rsidRDefault="00E90693" w:rsidP="00F97892">
      <w:r>
        <w:separator/>
      </w:r>
    </w:p>
  </w:footnote>
  <w:footnote w:type="continuationSeparator" w:id="0">
    <w:p w:rsidR="00E90693" w:rsidRDefault="00E90693" w:rsidP="00F978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E045E2E"/>
    <w:multiLevelType w:val="hybridMultilevel"/>
    <w:tmpl w:val="94E6B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7237A9"/>
    <w:multiLevelType w:val="hybridMultilevel"/>
    <w:tmpl w:val="25B4E2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63C155B"/>
    <w:multiLevelType w:val="hybridMultilevel"/>
    <w:tmpl w:val="CD46A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1837BC2"/>
    <w:multiLevelType w:val="hybridMultilevel"/>
    <w:tmpl w:val="4DF2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15:restartNumberingAfterBreak="0">
    <w:nsid w:val="65A545FE"/>
    <w:multiLevelType w:val="hybridMultilevel"/>
    <w:tmpl w:val="D89C7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9"/>
  </w:num>
  <w:num w:numId="3">
    <w:abstractNumId w:val="7"/>
  </w:num>
  <w:num w:numId="4">
    <w:abstractNumId w:val="5"/>
  </w:num>
  <w:num w:numId="5">
    <w:abstractNumId w:val="0"/>
  </w:num>
  <w:num w:numId="6">
    <w:abstractNumId w:val="1"/>
  </w:num>
  <w:num w:numId="7">
    <w:abstractNumId w:val="9"/>
  </w:num>
  <w:num w:numId="8">
    <w:abstractNumId w:val="2"/>
  </w:num>
  <w:num w:numId="9">
    <w:abstractNumId w:val="3"/>
  </w:num>
  <w:num w:numId="10">
    <w:abstractNumId w:val="8"/>
  </w:num>
  <w:num w:numId="1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348"/>
    <w:rsid w:val="000055BE"/>
    <w:rsid w:val="000154A4"/>
    <w:rsid w:val="00020FCB"/>
    <w:rsid w:val="0002641D"/>
    <w:rsid w:val="00043ECC"/>
    <w:rsid w:val="00046344"/>
    <w:rsid w:val="000469A3"/>
    <w:rsid w:val="00054630"/>
    <w:rsid w:val="00067B40"/>
    <w:rsid w:val="00072E97"/>
    <w:rsid w:val="00074F57"/>
    <w:rsid w:val="00090C1F"/>
    <w:rsid w:val="00095EAD"/>
    <w:rsid w:val="000A4F26"/>
    <w:rsid w:val="000E03C9"/>
    <w:rsid w:val="000E2E40"/>
    <w:rsid w:val="001028D0"/>
    <w:rsid w:val="001074DF"/>
    <w:rsid w:val="001122AB"/>
    <w:rsid w:val="00133ED9"/>
    <w:rsid w:val="00145013"/>
    <w:rsid w:val="00170B5B"/>
    <w:rsid w:val="00171B21"/>
    <w:rsid w:val="00172EA9"/>
    <w:rsid w:val="00172F14"/>
    <w:rsid w:val="00185813"/>
    <w:rsid w:val="001A13C0"/>
    <w:rsid w:val="001A507D"/>
    <w:rsid w:val="001B5DF8"/>
    <w:rsid w:val="001C01DB"/>
    <w:rsid w:val="001E3098"/>
    <w:rsid w:val="001F6397"/>
    <w:rsid w:val="00206F87"/>
    <w:rsid w:val="00215491"/>
    <w:rsid w:val="002175DB"/>
    <w:rsid w:val="0022203B"/>
    <w:rsid w:val="00227EB0"/>
    <w:rsid w:val="002301F9"/>
    <w:rsid w:val="002349F7"/>
    <w:rsid w:val="0023525F"/>
    <w:rsid w:val="002452BC"/>
    <w:rsid w:val="00253F7D"/>
    <w:rsid w:val="00256AB2"/>
    <w:rsid w:val="00263910"/>
    <w:rsid w:val="00266DE3"/>
    <w:rsid w:val="002873A2"/>
    <w:rsid w:val="00293A75"/>
    <w:rsid w:val="002948FE"/>
    <w:rsid w:val="00295B85"/>
    <w:rsid w:val="002A3D7D"/>
    <w:rsid w:val="002A3E2A"/>
    <w:rsid w:val="002B0C82"/>
    <w:rsid w:val="002C0E14"/>
    <w:rsid w:val="002C5F95"/>
    <w:rsid w:val="002C69A4"/>
    <w:rsid w:val="002D38BE"/>
    <w:rsid w:val="002E1BC7"/>
    <w:rsid w:val="002E7BEB"/>
    <w:rsid w:val="002F1EDE"/>
    <w:rsid w:val="002F4C20"/>
    <w:rsid w:val="00310348"/>
    <w:rsid w:val="00332A55"/>
    <w:rsid w:val="00347086"/>
    <w:rsid w:val="00367568"/>
    <w:rsid w:val="00372B40"/>
    <w:rsid w:val="00395855"/>
    <w:rsid w:val="003A29FC"/>
    <w:rsid w:val="003A3E71"/>
    <w:rsid w:val="003A7F08"/>
    <w:rsid w:val="003B5AD2"/>
    <w:rsid w:val="003B6606"/>
    <w:rsid w:val="003C1EC5"/>
    <w:rsid w:val="003C1FAA"/>
    <w:rsid w:val="003C3C83"/>
    <w:rsid w:val="003D7178"/>
    <w:rsid w:val="004014B8"/>
    <w:rsid w:val="00404166"/>
    <w:rsid w:val="00413A13"/>
    <w:rsid w:val="00413F37"/>
    <w:rsid w:val="004262E1"/>
    <w:rsid w:val="00426D18"/>
    <w:rsid w:val="00431472"/>
    <w:rsid w:val="004579D8"/>
    <w:rsid w:val="00473AA9"/>
    <w:rsid w:val="00483EF8"/>
    <w:rsid w:val="004919C4"/>
    <w:rsid w:val="004A48AF"/>
    <w:rsid w:val="004C1B58"/>
    <w:rsid w:val="004C317D"/>
    <w:rsid w:val="004D082B"/>
    <w:rsid w:val="004D21D0"/>
    <w:rsid w:val="004D2945"/>
    <w:rsid w:val="004D4C56"/>
    <w:rsid w:val="004E4586"/>
    <w:rsid w:val="004E6FD4"/>
    <w:rsid w:val="00535BD7"/>
    <w:rsid w:val="00535D2C"/>
    <w:rsid w:val="005402AD"/>
    <w:rsid w:val="00541C89"/>
    <w:rsid w:val="0054301F"/>
    <w:rsid w:val="005A0028"/>
    <w:rsid w:val="005A2122"/>
    <w:rsid w:val="005B2FBD"/>
    <w:rsid w:val="005B54C5"/>
    <w:rsid w:val="005D5566"/>
    <w:rsid w:val="005F61B8"/>
    <w:rsid w:val="006073F4"/>
    <w:rsid w:val="00611C75"/>
    <w:rsid w:val="0061652F"/>
    <w:rsid w:val="00620BC1"/>
    <w:rsid w:val="006216E2"/>
    <w:rsid w:val="006237D4"/>
    <w:rsid w:val="00631557"/>
    <w:rsid w:val="006329C3"/>
    <w:rsid w:val="006337BF"/>
    <w:rsid w:val="0063545F"/>
    <w:rsid w:val="00635D6C"/>
    <w:rsid w:val="00641812"/>
    <w:rsid w:val="0064450B"/>
    <w:rsid w:val="006451BF"/>
    <w:rsid w:val="00650FD2"/>
    <w:rsid w:val="00654E9F"/>
    <w:rsid w:val="00654F14"/>
    <w:rsid w:val="006550F4"/>
    <w:rsid w:val="00672B41"/>
    <w:rsid w:val="006770E3"/>
    <w:rsid w:val="0068471C"/>
    <w:rsid w:val="00687FC1"/>
    <w:rsid w:val="00691877"/>
    <w:rsid w:val="0069774D"/>
    <w:rsid w:val="006A0427"/>
    <w:rsid w:val="006A5823"/>
    <w:rsid w:val="006D0CD8"/>
    <w:rsid w:val="006D7DD7"/>
    <w:rsid w:val="006E0C7A"/>
    <w:rsid w:val="006E34A4"/>
    <w:rsid w:val="006F128A"/>
    <w:rsid w:val="00712F16"/>
    <w:rsid w:val="00722FEB"/>
    <w:rsid w:val="007316CB"/>
    <w:rsid w:val="00731B6E"/>
    <w:rsid w:val="007334A6"/>
    <w:rsid w:val="00740BF1"/>
    <w:rsid w:val="00743B2F"/>
    <w:rsid w:val="007466B9"/>
    <w:rsid w:val="00752FCE"/>
    <w:rsid w:val="0077659B"/>
    <w:rsid w:val="00777313"/>
    <w:rsid w:val="007818E5"/>
    <w:rsid w:val="00786F5F"/>
    <w:rsid w:val="007934C4"/>
    <w:rsid w:val="007A0CFC"/>
    <w:rsid w:val="007A1337"/>
    <w:rsid w:val="007A7658"/>
    <w:rsid w:val="007C5DD7"/>
    <w:rsid w:val="007D69C5"/>
    <w:rsid w:val="007E5932"/>
    <w:rsid w:val="007E6DDA"/>
    <w:rsid w:val="007F412D"/>
    <w:rsid w:val="0080447D"/>
    <w:rsid w:val="00807BD2"/>
    <w:rsid w:val="008108C8"/>
    <w:rsid w:val="00810E98"/>
    <w:rsid w:val="00824626"/>
    <w:rsid w:val="00856131"/>
    <w:rsid w:val="00866443"/>
    <w:rsid w:val="00881021"/>
    <w:rsid w:val="008837D9"/>
    <w:rsid w:val="00887D7C"/>
    <w:rsid w:val="00892203"/>
    <w:rsid w:val="008B198D"/>
    <w:rsid w:val="008C0930"/>
    <w:rsid w:val="008D4BF0"/>
    <w:rsid w:val="008E47A3"/>
    <w:rsid w:val="008F5032"/>
    <w:rsid w:val="00912249"/>
    <w:rsid w:val="00917624"/>
    <w:rsid w:val="0092207C"/>
    <w:rsid w:val="00942A4B"/>
    <w:rsid w:val="00945286"/>
    <w:rsid w:val="009512E1"/>
    <w:rsid w:val="009517C1"/>
    <w:rsid w:val="00965C59"/>
    <w:rsid w:val="00982A4C"/>
    <w:rsid w:val="00997DB9"/>
    <w:rsid w:val="009A1B17"/>
    <w:rsid w:val="009A1DCC"/>
    <w:rsid w:val="009A5662"/>
    <w:rsid w:val="009D274E"/>
    <w:rsid w:val="009E27D3"/>
    <w:rsid w:val="009F3814"/>
    <w:rsid w:val="009F422E"/>
    <w:rsid w:val="00A05A04"/>
    <w:rsid w:val="00A15460"/>
    <w:rsid w:val="00A27277"/>
    <w:rsid w:val="00A315CD"/>
    <w:rsid w:val="00A351E4"/>
    <w:rsid w:val="00A37581"/>
    <w:rsid w:val="00A418EF"/>
    <w:rsid w:val="00A53334"/>
    <w:rsid w:val="00A628B7"/>
    <w:rsid w:val="00A71E7D"/>
    <w:rsid w:val="00A754B5"/>
    <w:rsid w:val="00A76704"/>
    <w:rsid w:val="00A76FAF"/>
    <w:rsid w:val="00A81BB0"/>
    <w:rsid w:val="00AA0196"/>
    <w:rsid w:val="00AA454A"/>
    <w:rsid w:val="00AB54F7"/>
    <w:rsid w:val="00AD5687"/>
    <w:rsid w:val="00AD7356"/>
    <w:rsid w:val="00AE4636"/>
    <w:rsid w:val="00AE6DFB"/>
    <w:rsid w:val="00B06BA9"/>
    <w:rsid w:val="00B12787"/>
    <w:rsid w:val="00B160B7"/>
    <w:rsid w:val="00B16616"/>
    <w:rsid w:val="00B17788"/>
    <w:rsid w:val="00B20E44"/>
    <w:rsid w:val="00B223D1"/>
    <w:rsid w:val="00B267B3"/>
    <w:rsid w:val="00B30283"/>
    <w:rsid w:val="00B34D91"/>
    <w:rsid w:val="00B517B8"/>
    <w:rsid w:val="00B6288E"/>
    <w:rsid w:val="00B62DDB"/>
    <w:rsid w:val="00B747FA"/>
    <w:rsid w:val="00B80111"/>
    <w:rsid w:val="00B95E3B"/>
    <w:rsid w:val="00BA3846"/>
    <w:rsid w:val="00BA5128"/>
    <w:rsid w:val="00BB60D2"/>
    <w:rsid w:val="00BC5D4E"/>
    <w:rsid w:val="00BC75EE"/>
    <w:rsid w:val="00BD07B1"/>
    <w:rsid w:val="00C05563"/>
    <w:rsid w:val="00C05920"/>
    <w:rsid w:val="00C10255"/>
    <w:rsid w:val="00C23041"/>
    <w:rsid w:val="00C3069E"/>
    <w:rsid w:val="00C749B7"/>
    <w:rsid w:val="00C807B9"/>
    <w:rsid w:val="00C93D5D"/>
    <w:rsid w:val="00C9729B"/>
    <w:rsid w:val="00CC3EE5"/>
    <w:rsid w:val="00CD6113"/>
    <w:rsid w:val="00CF3C6F"/>
    <w:rsid w:val="00CF7CA0"/>
    <w:rsid w:val="00D01F67"/>
    <w:rsid w:val="00D0782A"/>
    <w:rsid w:val="00D41F30"/>
    <w:rsid w:val="00D45BA9"/>
    <w:rsid w:val="00D51018"/>
    <w:rsid w:val="00D54862"/>
    <w:rsid w:val="00D55591"/>
    <w:rsid w:val="00D64BF3"/>
    <w:rsid w:val="00D67236"/>
    <w:rsid w:val="00D6764D"/>
    <w:rsid w:val="00D720AB"/>
    <w:rsid w:val="00D7483C"/>
    <w:rsid w:val="00D8280A"/>
    <w:rsid w:val="00D90A4F"/>
    <w:rsid w:val="00D9529A"/>
    <w:rsid w:val="00DA4714"/>
    <w:rsid w:val="00DB0012"/>
    <w:rsid w:val="00DF3430"/>
    <w:rsid w:val="00DF6A97"/>
    <w:rsid w:val="00E34BA7"/>
    <w:rsid w:val="00E3771B"/>
    <w:rsid w:val="00E37E7A"/>
    <w:rsid w:val="00E5193E"/>
    <w:rsid w:val="00E541EB"/>
    <w:rsid w:val="00E6245A"/>
    <w:rsid w:val="00E64938"/>
    <w:rsid w:val="00E737C4"/>
    <w:rsid w:val="00E76276"/>
    <w:rsid w:val="00E77DF8"/>
    <w:rsid w:val="00E90693"/>
    <w:rsid w:val="00E9727E"/>
    <w:rsid w:val="00EA175E"/>
    <w:rsid w:val="00EA284B"/>
    <w:rsid w:val="00EA76D0"/>
    <w:rsid w:val="00EB3C47"/>
    <w:rsid w:val="00EB63C5"/>
    <w:rsid w:val="00EC06A6"/>
    <w:rsid w:val="00EC2378"/>
    <w:rsid w:val="00EC33FE"/>
    <w:rsid w:val="00ED6975"/>
    <w:rsid w:val="00EE39D9"/>
    <w:rsid w:val="00EF120C"/>
    <w:rsid w:val="00F036A7"/>
    <w:rsid w:val="00F047BD"/>
    <w:rsid w:val="00F179C1"/>
    <w:rsid w:val="00F22245"/>
    <w:rsid w:val="00F22685"/>
    <w:rsid w:val="00F35971"/>
    <w:rsid w:val="00F37CFE"/>
    <w:rsid w:val="00F43A4D"/>
    <w:rsid w:val="00F45A54"/>
    <w:rsid w:val="00F60909"/>
    <w:rsid w:val="00F63428"/>
    <w:rsid w:val="00F6460C"/>
    <w:rsid w:val="00F77615"/>
    <w:rsid w:val="00F97892"/>
    <w:rsid w:val="00FA56B9"/>
    <w:rsid w:val="00FB4D08"/>
    <w:rsid w:val="00FC1C66"/>
    <w:rsid w:val="00FD019B"/>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7E9D03-499A-49C0-A401-F9998A5F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5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NoSpacing">
    <w:name w:val="No Spacing"/>
    <w:uiPriority w:val="1"/>
    <w:qFormat/>
    <w:rsid w:val="00892203"/>
    <w:pPr>
      <w:spacing w:after="0" w:line="240" w:lineRule="auto"/>
      <w:jc w:val="both"/>
    </w:pPr>
    <w:rPr>
      <w:rFonts w:ascii="Arial" w:eastAsia="Times New Roman" w:hAnsi="Arial" w:cs="Times New Roman"/>
      <w:sz w:val="20"/>
      <w:szCs w:val="24"/>
      <w:lang w:val="en-GB"/>
    </w:rPr>
  </w:style>
  <w:style w:type="paragraph" w:customStyle="1" w:styleId="ProposalSubtitle">
    <w:name w:val="Proposal Subtitle"/>
    <w:next w:val="Bodycopy"/>
    <w:rsid w:val="00712F16"/>
    <w:pPr>
      <w:tabs>
        <w:tab w:val="left" w:pos="7129"/>
      </w:tabs>
      <w:spacing w:before="240" w:after="0" w:line="240" w:lineRule="auto"/>
    </w:pPr>
    <w:rPr>
      <w:rFonts w:ascii="Arial" w:eastAsia="Times New Roman" w:hAnsi="Arial" w:cs="Times New Roman"/>
      <w:color w:val="9399CC"/>
      <w:sz w:val="26"/>
      <w:szCs w:val="26"/>
    </w:rPr>
  </w:style>
  <w:style w:type="character" w:styleId="CommentReference">
    <w:name w:val="annotation reference"/>
    <w:basedOn w:val="DefaultParagraphFont"/>
    <w:uiPriority w:val="99"/>
    <w:semiHidden/>
    <w:unhideWhenUsed/>
    <w:rsid w:val="007D69C5"/>
    <w:rPr>
      <w:sz w:val="16"/>
      <w:szCs w:val="16"/>
    </w:rPr>
  </w:style>
  <w:style w:type="paragraph" w:styleId="CommentText">
    <w:name w:val="annotation text"/>
    <w:basedOn w:val="Normal"/>
    <w:link w:val="CommentTextChar"/>
    <w:uiPriority w:val="99"/>
    <w:semiHidden/>
    <w:unhideWhenUsed/>
    <w:rsid w:val="007D69C5"/>
    <w:rPr>
      <w:sz w:val="20"/>
      <w:szCs w:val="20"/>
    </w:rPr>
  </w:style>
  <w:style w:type="character" w:customStyle="1" w:styleId="CommentTextChar">
    <w:name w:val="Comment Text Char"/>
    <w:basedOn w:val="DefaultParagraphFont"/>
    <w:link w:val="CommentText"/>
    <w:uiPriority w:val="99"/>
    <w:semiHidden/>
    <w:rsid w:val="007D69C5"/>
    <w:rPr>
      <w:rFonts w:eastAsia="Times New Roman" w:cstheme="minorHAnsi"/>
      <w:color w:val="262626" w:themeColor="text1" w:themeTint="D9"/>
      <w:sz w:val="20"/>
      <w:szCs w:val="20"/>
      <w:lang w:val="en-GB"/>
    </w:rPr>
  </w:style>
  <w:style w:type="paragraph" w:styleId="CommentSubject">
    <w:name w:val="annotation subject"/>
    <w:basedOn w:val="CommentText"/>
    <w:next w:val="CommentText"/>
    <w:link w:val="CommentSubjectChar"/>
    <w:uiPriority w:val="99"/>
    <w:semiHidden/>
    <w:unhideWhenUsed/>
    <w:rsid w:val="007D69C5"/>
    <w:rPr>
      <w:b/>
      <w:bCs/>
    </w:rPr>
  </w:style>
  <w:style w:type="character" w:customStyle="1" w:styleId="CommentSubjectChar">
    <w:name w:val="Comment Subject Char"/>
    <w:basedOn w:val="CommentTextChar"/>
    <w:link w:val="CommentSubject"/>
    <w:uiPriority w:val="99"/>
    <w:semiHidden/>
    <w:rsid w:val="007D69C5"/>
    <w:rPr>
      <w:rFonts w:eastAsia="Times New Roman" w:cstheme="minorHAnsi"/>
      <w:b/>
      <w:bCs/>
      <w:color w:val="262626" w:themeColor="text1" w:themeTint="D9"/>
      <w:sz w:val="20"/>
      <w:szCs w:val="20"/>
      <w:lang w:val="en-GB"/>
    </w:rPr>
  </w:style>
  <w:style w:type="paragraph" w:styleId="Revision">
    <w:name w:val="Revision"/>
    <w:hidden/>
    <w:uiPriority w:val="99"/>
    <w:semiHidden/>
    <w:rsid w:val="004579D8"/>
    <w:pPr>
      <w:spacing w:after="0" w:line="240" w:lineRule="auto"/>
    </w:pPr>
    <w:rPr>
      <w:rFonts w:eastAsia="Times New Roman" w:cstheme="minorHAnsi"/>
      <w:color w:val="262626" w:themeColor="text1" w:themeTint="D9"/>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312372754">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25364174">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8749">
      <w:bodyDiv w:val="1"/>
      <w:marLeft w:val="0"/>
      <w:marRight w:val="0"/>
      <w:marTop w:val="0"/>
      <w:marBottom w:val="0"/>
      <w:divBdr>
        <w:top w:val="none" w:sz="0" w:space="0" w:color="auto"/>
        <w:left w:val="none" w:sz="0" w:space="0" w:color="auto"/>
        <w:bottom w:val="none" w:sz="0" w:space="0" w:color="auto"/>
        <w:right w:val="none" w:sz="0" w:space="0" w:color="auto"/>
      </w:divBdr>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783958162">
      <w:bodyDiv w:val="1"/>
      <w:marLeft w:val="0"/>
      <w:marRight w:val="0"/>
      <w:marTop w:val="0"/>
      <w:marBottom w:val="0"/>
      <w:divBdr>
        <w:top w:val="none" w:sz="0" w:space="0" w:color="auto"/>
        <w:left w:val="none" w:sz="0" w:space="0" w:color="auto"/>
        <w:bottom w:val="none" w:sz="0" w:space="0" w:color="auto"/>
        <w:right w:val="none" w:sz="0" w:space="0" w:color="auto"/>
      </w:divBdr>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2.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3.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4.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737521-3C5F-43D7-A316-AA221554B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9</TotalTime>
  <Pages>10</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7064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Ben Shi</cp:lastModifiedBy>
  <cp:revision>13</cp:revision>
  <cp:lastPrinted>2015-08-25T23:08:00Z</cp:lastPrinted>
  <dcterms:created xsi:type="dcterms:W3CDTF">2016-06-07T23:29:00Z</dcterms:created>
  <dcterms:modified xsi:type="dcterms:W3CDTF">2016-06-09T03:46:00Z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